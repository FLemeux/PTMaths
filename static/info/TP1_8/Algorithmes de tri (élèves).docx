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2881A" w14:textId="77777777" w:rsidR="000A07B3" w:rsidRDefault="00A46124" w:rsidP="00A46027">
      <w:pPr>
        <w:pStyle w:val="TitreTDTP"/>
      </w:pPr>
      <w:r>
        <w:t>Algorithmes de tri</w:t>
      </w:r>
    </w:p>
    <w:p w14:paraId="497C124E" w14:textId="77777777" w:rsidR="00A46124" w:rsidRDefault="00821801" w:rsidP="00821801">
      <w:pPr>
        <w:pStyle w:val="Titre1"/>
      </w:pPr>
      <w:r>
        <w:t>Introduction</w:t>
      </w:r>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1063"/>
        <w:gridCol w:w="9096"/>
      </w:tblGrid>
      <w:tr w:rsidR="002330DA" w14:paraId="383330FA" w14:textId="77777777" w:rsidTr="00A84A34">
        <w:trPr>
          <w:cantSplit/>
        </w:trPr>
        <w:tc>
          <w:tcPr>
            <w:tcW w:w="1063" w:type="dxa"/>
            <w:vAlign w:val="center"/>
          </w:tcPr>
          <w:p w14:paraId="37D71167" w14:textId="77777777" w:rsidR="002330DA" w:rsidRDefault="00A84A34" w:rsidP="00092559">
            <w:pPr>
              <w:pStyle w:val="CentrMajuscule"/>
            </w:pPr>
            <w:r>
              <w:t>Objectifs</w:t>
            </w:r>
          </w:p>
        </w:tc>
        <w:tc>
          <w:tcPr>
            <w:tcW w:w="9096" w:type="dxa"/>
            <w:tcBorders>
              <w:top w:val="single" w:sz="24" w:space="0" w:color="FFFFFF" w:themeColor="background1"/>
              <w:bottom w:val="single" w:sz="24" w:space="0" w:color="FFFFFF" w:themeColor="background1"/>
            </w:tcBorders>
            <w:shd w:val="clear" w:color="auto" w:fill="DBE5F1" w:themeFill="accent1" w:themeFillTint="33"/>
            <w:vAlign w:val="center"/>
          </w:tcPr>
          <w:p w14:paraId="50C378CE" w14:textId="77777777" w:rsidR="00A84A34" w:rsidRDefault="00A84A34" w:rsidP="00A84A34">
            <w:pPr>
              <w:pStyle w:val="ListepucesTD"/>
            </w:pPr>
            <w:r>
              <w:t>Savoir rédiger des algorithmes de tris en un pseudo-code ou en code Python</w:t>
            </w:r>
          </w:p>
          <w:p w14:paraId="75FE4F40" w14:textId="77777777" w:rsidR="002330DA" w:rsidRDefault="00A84A34" w:rsidP="00A84A34">
            <w:pPr>
              <w:pStyle w:val="ListepucesTD"/>
            </w:pPr>
            <w:r>
              <w:t>Savoir calculer la complexité de quelques algorithmes de tris</w:t>
            </w:r>
          </w:p>
        </w:tc>
      </w:tr>
    </w:tbl>
    <w:p w14:paraId="1EEAC1DC" w14:textId="77777777" w:rsidR="00821801" w:rsidRPr="00821801" w:rsidRDefault="00A84A34" w:rsidP="00821801">
      <w:r w:rsidRPr="00A84A34">
        <w:t>Le tri est un problème fondamental de l’algorithmique. En général, son but est de préparer des données pour permettre d’y rechercher rapidement une information.</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A84A34" w14:paraId="6B26B0C7" w14:textId="77777777" w:rsidTr="00A84A34">
        <w:trPr>
          <w:cantSplit/>
          <w:trHeight w:val="1474"/>
        </w:trPr>
        <w:tc>
          <w:tcPr>
            <w:tcW w:w="737" w:type="dxa"/>
            <w:vAlign w:val="center"/>
          </w:tcPr>
          <w:p w14:paraId="2F1BE300" w14:textId="77777777" w:rsidR="00A84A34" w:rsidRDefault="00A84A34"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14:paraId="5BE034D1" w14:textId="77777777" w:rsidR="00A84A34" w:rsidRDefault="00A84A34" w:rsidP="00A84A34">
            <w:r>
              <w:t>Par exemple, dans des données triées, il est facile de :</w:t>
            </w:r>
          </w:p>
          <w:p w14:paraId="43570A25" w14:textId="77777777" w:rsidR="00A84A34" w:rsidRDefault="00A84A34" w:rsidP="00A84A34">
            <w:pPr>
              <w:pStyle w:val="ListepucesTD"/>
            </w:pPr>
            <w:r>
              <w:t>chercher rapidement si un élément est présent ou non (recherche dichotomique) ;</w:t>
            </w:r>
          </w:p>
          <w:p w14:paraId="7D2D0D92" w14:textId="77777777" w:rsidR="00A84A34" w:rsidRDefault="00A84A34" w:rsidP="00A84A34">
            <w:pPr>
              <w:pStyle w:val="ListepucesTD"/>
            </w:pPr>
            <w:r>
              <w:t>trouver les doublons ;</w:t>
            </w:r>
          </w:p>
          <w:p w14:paraId="446E9BF7" w14:textId="77777777" w:rsidR="00A84A34" w:rsidRDefault="00A84A34" w:rsidP="00A84A34">
            <w:pPr>
              <w:pStyle w:val="ListepucesTD"/>
            </w:pPr>
            <w:r>
              <w:t>trouver une information associée à une donnée (par exemple la recherche d’un numéro dans l’annuaire) ;</w:t>
            </w:r>
          </w:p>
          <w:p w14:paraId="62622B5E" w14:textId="77777777" w:rsidR="00A84A34" w:rsidRDefault="00A84A34" w:rsidP="00A84A34">
            <w:pPr>
              <w:pStyle w:val="ListepucesTD"/>
            </w:pPr>
            <w:r>
              <w:t xml:space="preserve">chercher le </w:t>
            </w:r>
            <m:oMath>
              <m:sSup>
                <m:sSupPr>
                  <m:ctrlPr>
                    <w:rPr>
                      <w:rFonts w:ascii="Cambria Math" w:hAnsi="Cambria Math"/>
                      <w:i/>
                    </w:rPr>
                  </m:ctrlPr>
                </m:sSupPr>
                <m:e>
                  <m:r>
                    <w:rPr>
                      <w:rFonts w:ascii="Cambria Math" w:hAnsi="Cambria Math"/>
                    </w:rPr>
                    <m:t>k</m:t>
                  </m:r>
                </m:e>
                <m:sup>
                  <m:r>
                    <w:rPr>
                      <w:rFonts w:ascii="Cambria Math" w:hAnsi="Cambria Math"/>
                    </w:rPr>
                    <m:t>ième</m:t>
                  </m:r>
                </m:sup>
              </m:sSup>
            </m:oMath>
            <w:r>
              <w:t xml:space="preserve"> plus grand élément d’un ensemble.</w:t>
            </w:r>
          </w:p>
        </w:tc>
      </w:tr>
    </w:tbl>
    <w:p w14:paraId="4658B742" w14:textId="77777777" w:rsidR="00A46124" w:rsidRDefault="00177F0D" w:rsidP="00177F0D">
      <w:pPr>
        <w:pStyle w:val="Titre1"/>
      </w:pPr>
      <w:r>
        <w:t>Tri par insertion</w:t>
      </w:r>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734"/>
        <w:gridCol w:w="9425"/>
      </w:tblGrid>
      <w:tr w:rsidR="00177F0D" w14:paraId="5018AB8E" w14:textId="77777777" w:rsidTr="00177F0D">
        <w:trPr>
          <w:cantSplit/>
          <w:trHeight w:val="567"/>
        </w:trPr>
        <w:tc>
          <w:tcPr>
            <w:tcW w:w="737" w:type="dxa"/>
            <w:vAlign w:val="center"/>
          </w:tcPr>
          <w:p w14:paraId="547B2748" w14:textId="77777777" w:rsidR="00177F0D" w:rsidRDefault="00177F0D" w:rsidP="00092559">
            <w:pPr>
              <w:pStyle w:val="CentrMajuscule"/>
            </w:pPr>
            <w:r>
              <w:t>Déf.</w:t>
            </w:r>
          </w:p>
        </w:tc>
        <w:tc>
          <w:tcPr>
            <w:tcW w:w="9638" w:type="dxa"/>
            <w:tcBorders>
              <w:top w:val="single" w:sz="24" w:space="0" w:color="FFFFFF" w:themeColor="background1"/>
              <w:bottom w:val="single" w:sz="24" w:space="0" w:color="FFFFFF" w:themeColor="background1"/>
            </w:tcBorders>
            <w:shd w:val="clear" w:color="auto" w:fill="DBE5F1" w:themeFill="accent1" w:themeFillTint="33"/>
            <w:vAlign w:val="center"/>
          </w:tcPr>
          <w:p w14:paraId="139ED9DD" w14:textId="77777777" w:rsidR="00177F0D" w:rsidRDefault="00177F0D" w:rsidP="00177F0D">
            <w:r>
              <w:t xml:space="preserve">Soit une liste </w:t>
            </w:r>
            <m:oMath>
              <m:r>
                <w:rPr>
                  <w:rFonts w:ascii="Cambria Math" w:hAnsi="Cambria Math"/>
                </w:rPr>
                <m:t>L</m:t>
              </m:r>
            </m:oMath>
            <w:r>
              <w:t xml:space="preserve"> de </w:t>
            </w:r>
            <m:oMath>
              <m:r>
                <w:rPr>
                  <w:rFonts w:ascii="Cambria Math" w:hAnsi="Cambria Math"/>
                </w:rPr>
                <m:t>n</m:t>
              </m:r>
            </m:oMath>
            <w:r>
              <w:t xml:space="preserve"> éléments. Le tri par insertion consiste à insérer à la </w:t>
            </w:r>
            <m:oMath>
              <m:r>
                <w:rPr>
                  <w:rFonts w:ascii="Cambria Math" w:hAnsi="Cambria Math"/>
                </w:rPr>
                <m:t>ième</m:t>
              </m:r>
            </m:oMath>
            <w:r>
              <w:t xml:space="preserve"> itération le </w:t>
            </w:r>
            <m:oMath>
              <m:r>
                <w:rPr>
                  <w:rFonts w:ascii="Cambria Math" w:hAnsi="Cambria Math"/>
                </w:rPr>
                <m:t>ième</m:t>
              </m:r>
            </m:oMath>
            <w:r>
              <w:rPr>
                <w:rFonts w:eastAsiaTheme="minorEastAsia"/>
              </w:rPr>
              <w:t xml:space="preserve"> </w:t>
            </w:r>
            <w:r>
              <w:t>élément à la bonne place par ordre croissant.</w:t>
            </w:r>
          </w:p>
        </w:tc>
      </w:tr>
    </w:tbl>
    <w:p w14:paraId="5D7A503C" w14:textId="77777777" w:rsidR="00177F0D" w:rsidRDefault="00E45E4B" w:rsidP="00E45E4B">
      <w:pPr>
        <w:pStyle w:val="Titre2"/>
      </w:pPr>
      <w:r>
        <w:t>Algorithme du tri par insertion</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9052"/>
      </w:tblGrid>
      <w:tr w:rsidR="00E45E4B" w14:paraId="19A2C084" w14:textId="77777777" w:rsidTr="00FC0C70">
        <w:tc>
          <w:tcPr>
            <w:tcW w:w="563" w:type="dxa"/>
            <w:vAlign w:val="center"/>
          </w:tcPr>
          <w:p w14:paraId="3864EBFC" w14:textId="77777777" w:rsidR="00E45E4B" w:rsidRDefault="00E45E4B" w:rsidP="00092559">
            <w:pPr>
              <w:pStyle w:val="InfoLigne"/>
            </w:pPr>
            <w:r>
              <w:t>1</w:t>
            </w:r>
          </w:p>
        </w:tc>
        <w:tc>
          <w:tcPr>
            <w:tcW w:w="9611" w:type="dxa"/>
            <w:gridSpan w:val="2"/>
          </w:tcPr>
          <w:p w14:paraId="12BDE264" w14:textId="77777777" w:rsidR="00E45E4B" w:rsidRDefault="00E45E4B" w:rsidP="00092559">
            <w:pPr>
              <w:pStyle w:val="Info"/>
            </w:pPr>
            <w:r>
              <w:t xml:space="preserve">Pour </w:t>
            </w:r>
            <m:oMath>
              <m:r>
                <w:rPr>
                  <w:rFonts w:ascii="Cambria Math" w:hAnsi="Cambria Math"/>
                </w:rPr>
                <m:t>i</m:t>
              </m:r>
            </m:oMath>
            <w:r>
              <w:rPr>
                <w:rFonts w:eastAsiaTheme="minorEastAsia"/>
              </w:rPr>
              <w:t xml:space="preserve"> allant de </w:t>
            </w:r>
            <w:r w:rsidR="00E61AFF" w:rsidRPr="00E61AFF">
              <w:rPr>
                <w:rFonts w:eastAsiaTheme="minorEastAsia"/>
              </w:rPr>
              <w:t>2</w:t>
            </w:r>
            <w:r>
              <w:rPr>
                <w:rFonts w:eastAsiaTheme="minorEastAsia"/>
              </w:rPr>
              <w:t xml:space="preserve"> à </w:t>
            </w:r>
            <w:r w:rsidR="00E61AFF" w:rsidRPr="00E61AFF">
              <w:rPr>
                <w:rFonts w:eastAsiaTheme="minorEastAsia"/>
              </w:rPr>
              <w:t>n</w:t>
            </w:r>
          </w:p>
        </w:tc>
      </w:tr>
      <w:tr w:rsidR="00E45E4B" w14:paraId="4844A01F" w14:textId="77777777" w:rsidTr="00092559">
        <w:tc>
          <w:tcPr>
            <w:tcW w:w="563" w:type="dxa"/>
          </w:tcPr>
          <w:p w14:paraId="13C0458C" w14:textId="77777777" w:rsidR="00E45E4B" w:rsidRDefault="00E45E4B" w:rsidP="00092559">
            <w:pPr>
              <w:pStyle w:val="InfoLigne"/>
            </w:pPr>
            <w:r>
              <w:t>2</w:t>
            </w:r>
          </w:p>
        </w:tc>
        <w:tc>
          <w:tcPr>
            <w:tcW w:w="559" w:type="dxa"/>
          </w:tcPr>
          <w:p w14:paraId="5238CB2C" w14:textId="77777777" w:rsidR="00E45E4B" w:rsidRDefault="00E45E4B" w:rsidP="00092559">
            <w:pPr>
              <w:pStyle w:val="Info"/>
            </w:pPr>
          </w:p>
        </w:tc>
        <w:tc>
          <w:tcPr>
            <w:tcW w:w="9052" w:type="dxa"/>
          </w:tcPr>
          <w:p w14:paraId="67D7437A" w14:textId="2637BDFE" w:rsidR="00E45E4B" w:rsidRDefault="00E45E4B" w:rsidP="00092559">
            <w:pPr>
              <w:pStyle w:val="Info"/>
            </w:pPr>
            <w:r>
              <w:t>Insérer l</w:t>
            </w:r>
            <w:r w:rsidR="004060CD">
              <w:t>'élément</w:t>
            </w:r>
            <w:r>
              <w:t xml:space="preserve"> </w:t>
            </w:r>
            <w:r w:rsidR="00E61AFF" w:rsidRPr="00E61AFF">
              <w:rPr>
                <w:rFonts w:eastAsiaTheme="minorEastAsia"/>
              </w:rPr>
              <w:t>L[i]</w:t>
            </w:r>
            <w:r>
              <w:rPr>
                <w:rFonts w:eastAsiaTheme="minorEastAsia"/>
              </w:rPr>
              <w:t xml:space="preserve"> à sa place dans </w:t>
            </w:r>
            <w:r w:rsidR="00E61AFF" w:rsidRPr="00E61AFF">
              <w:rPr>
                <w:rFonts w:eastAsiaTheme="minorEastAsia"/>
              </w:rPr>
              <w:t>L[0,i-1]</w:t>
            </w:r>
          </w:p>
        </w:tc>
      </w:tr>
      <w:tr w:rsidR="00E45E4B" w14:paraId="39F98AD7" w14:textId="77777777" w:rsidTr="00092559">
        <w:tc>
          <w:tcPr>
            <w:tcW w:w="563" w:type="dxa"/>
          </w:tcPr>
          <w:p w14:paraId="0BBFA852" w14:textId="77777777" w:rsidR="00E45E4B" w:rsidRDefault="00E45E4B" w:rsidP="00092559">
            <w:pPr>
              <w:pStyle w:val="InfoLigne"/>
            </w:pPr>
            <w:r>
              <w:t>3</w:t>
            </w:r>
          </w:p>
        </w:tc>
        <w:tc>
          <w:tcPr>
            <w:tcW w:w="9611" w:type="dxa"/>
            <w:gridSpan w:val="2"/>
          </w:tcPr>
          <w:p w14:paraId="52A90A36" w14:textId="77777777" w:rsidR="00E45E4B" w:rsidRDefault="00E45E4B" w:rsidP="00092559">
            <w:pPr>
              <w:pStyle w:val="Info"/>
            </w:pPr>
            <w:r>
              <w:t>Fin pour</w:t>
            </w:r>
          </w:p>
        </w:tc>
      </w:tr>
    </w:tbl>
    <w:p w14:paraId="3550300D" w14:textId="77777777" w:rsidR="00E45E4B" w:rsidRDefault="00E45E4B" w:rsidP="00E45E4B">
      <w:pPr>
        <w:pStyle w:val="QUESTION-TDTP"/>
        <w:rPr>
          <w:rFonts w:eastAsiaTheme="minorEastAsia"/>
        </w:rPr>
      </w:pPr>
      <w:r>
        <w:t xml:space="preserve">Décrire les étapes successives du tri par insertion de </w:t>
      </w:r>
      <m:oMath>
        <m:r>
          <w:rPr>
            <w:rFonts w:ascii="Cambria Math" w:hAnsi="Cambria Math"/>
          </w:rPr>
          <m:t>L=[9,6,1,4,8]</m:t>
        </m:r>
      </m:oMath>
      <w:r>
        <w:rPr>
          <w:rFonts w:eastAsiaTheme="minorEastAsia"/>
        </w:rPr>
        <w:t xml:space="preserve"> :</w:t>
      </w:r>
      <w:r>
        <w:rPr>
          <w:rFonts w:eastAsiaTheme="minorEastAsia"/>
        </w:rPr>
        <w:br/>
      </w:r>
      <w:r>
        <w:rPr>
          <w:rFonts w:eastAsiaTheme="minorEastAsia"/>
        </w:rPr>
        <w:br/>
      </w:r>
      <m:oMath>
        <m:r>
          <w:rPr>
            <w:rFonts w:ascii="Cambria Math" w:hAnsi="Cambria Math"/>
          </w:rPr>
          <m:t>i=2</m:t>
        </m:r>
      </m:oMath>
      <w:r>
        <w:rPr>
          <w:rFonts w:eastAsiaTheme="minorEastAsia"/>
        </w:rPr>
        <w:t xml:space="preserve"> :</w:t>
      </w:r>
      <w:r>
        <w:rPr>
          <w:rFonts w:eastAsiaTheme="minorEastAsia"/>
        </w:rPr>
        <w:br/>
      </w:r>
      <w:r>
        <w:rPr>
          <w:rFonts w:eastAsiaTheme="minorEastAsia"/>
        </w:rPr>
        <w:br/>
      </w:r>
      <m:oMath>
        <m:r>
          <w:rPr>
            <w:rFonts w:ascii="Cambria Math" w:eastAsiaTheme="minorEastAsia" w:hAnsi="Cambria Math"/>
          </w:rPr>
          <m:t>i=3</m:t>
        </m:r>
      </m:oMath>
      <w:r>
        <w:rPr>
          <w:rFonts w:eastAsiaTheme="minorEastAsia"/>
        </w:rPr>
        <w:t xml:space="preserve"> :</w:t>
      </w:r>
      <w:r>
        <w:rPr>
          <w:rFonts w:eastAsiaTheme="minorEastAsia"/>
        </w:rPr>
        <w:br/>
      </w:r>
      <w:r>
        <w:rPr>
          <w:rFonts w:eastAsiaTheme="minorEastAsia"/>
        </w:rPr>
        <w:br/>
      </w:r>
      <m:oMath>
        <m:r>
          <w:rPr>
            <w:rFonts w:ascii="Cambria Math" w:eastAsiaTheme="minorEastAsia" w:hAnsi="Cambria Math"/>
          </w:rPr>
          <m:t>i=4</m:t>
        </m:r>
      </m:oMath>
      <w:r>
        <w:rPr>
          <w:rFonts w:eastAsiaTheme="minorEastAsia"/>
        </w:rPr>
        <w:t xml:space="preserve"> :</w:t>
      </w:r>
      <w:r>
        <w:rPr>
          <w:rFonts w:eastAsiaTheme="minorEastAsia"/>
        </w:rPr>
        <w:br/>
      </w:r>
      <w:r>
        <w:rPr>
          <w:rFonts w:eastAsiaTheme="minorEastAsia"/>
        </w:rPr>
        <w:br/>
      </w:r>
      <m:oMath>
        <m:r>
          <w:rPr>
            <w:rFonts w:ascii="Cambria Math" w:eastAsiaTheme="minorEastAsia" w:hAnsi="Cambria Math"/>
          </w:rPr>
          <m:t>i=5</m:t>
        </m:r>
      </m:oMath>
      <w:r>
        <w:rPr>
          <w:rFonts w:eastAsiaTheme="minorEastAsia"/>
        </w:rPr>
        <w:t xml:space="preserve"> :</w:t>
      </w:r>
    </w:p>
    <w:p w14:paraId="6050234F" w14:textId="77777777" w:rsidR="00E45E4B" w:rsidRDefault="00FC0C70" w:rsidP="00FC0C70">
      <w:pPr>
        <w:pStyle w:val="QUESTION-TDTP"/>
        <w:rPr>
          <w:rFonts w:eastAsiaTheme="minorEastAsia"/>
        </w:rPr>
      </w:pPr>
      <w:r>
        <w:t xml:space="preserve">Ecrire en Python la liste d'instructions qui permet de placer un élément à sa place dans une liste de </w:t>
      </w:r>
      <m:oMath>
        <m:r>
          <w:rPr>
            <w:rFonts w:ascii="Cambria Math" w:hAnsi="Cambria Math"/>
          </w:rPr>
          <m:t>k</m:t>
        </m:r>
      </m:oMath>
      <w:r>
        <w:rPr>
          <w:rFonts w:eastAsiaTheme="minorEastAsia"/>
        </w:rPr>
        <w:t xml:space="preserve"> éléments déjà triés :</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559"/>
        <w:gridCol w:w="559"/>
        <w:gridCol w:w="7375"/>
      </w:tblGrid>
      <w:tr w:rsidR="00FC0C70" w14:paraId="0B92F223" w14:textId="77777777" w:rsidTr="00FC0C70">
        <w:trPr>
          <w:trHeight w:val="454"/>
        </w:trPr>
        <w:tc>
          <w:tcPr>
            <w:tcW w:w="567" w:type="dxa"/>
            <w:tcBorders>
              <w:right w:val="single" w:sz="6" w:space="0" w:color="auto"/>
            </w:tcBorders>
            <w:vAlign w:val="center"/>
          </w:tcPr>
          <w:p w14:paraId="7D677D90" w14:textId="77777777" w:rsidR="00FC0C70" w:rsidRDefault="00FC0C70" w:rsidP="00092559">
            <w:pPr>
              <w:pStyle w:val="InfoLigne"/>
            </w:pPr>
            <w:r>
              <w:t>1</w:t>
            </w:r>
          </w:p>
        </w:tc>
        <w:tc>
          <w:tcPr>
            <w:tcW w:w="567" w:type="dxa"/>
            <w:tcBorders>
              <w:top w:val="single" w:sz="12" w:space="0" w:color="auto"/>
              <w:left w:val="single" w:sz="6" w:space="0" w:color="auto"/>
              <w:bottom w:val="nil"/>
              <w:right w:val="dashed" w:sz="4" w:space="0" w:color="A6A6A6" w:themeColor="background1" w:themeShade="A6"/>
            </w:tcBorders>
            <w:vAlign w:val="center"/>
          </w:tcPr>
          <w:p w14:paraId="064904C9" w14:textId="77777777" w:rsidR="00FC0C70" w:rsidRDefault="00FC0C70"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3A495615" w14:textId="77777777" w:rsidR="00FC0C70" w:rsidRDefault="00FC0C70"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2A782CE9" w14:textId="77777777" w:rsidR="00FC0C70" w:rsidRDefault="00FC0C70"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5F5FB2D8" w14:textId="77777777" w:rsidR="00FC0C70" w:rsidRDefault="00FC0C70" w:rsidP="00092559">
            <w:pPr>
              <w:pStyle w:val="Info"/>
            </w:pPr>
          </w:p>
        </w:tc>
        <w:tc>
          <w:tcPr>
            <w:tcW w:w="7540" w:type="dxa"/>
            <w:tcBorders>
              <w:top w:val="single" w:sz="12" w:space="0" w:color="auto"/>
              <w:left w:val="dashed" w:sz="4" w:space="0" w:color="A6A6A6" w:themeColor="background1" w:themeShade="A6"/>
              <w:bottom w:val="nil"/>
            </w:tcBorders>
            <w:vAlign w:val="center"/>
          </w:tcPr>
          <w:p w14:paraId="755CFE41" w14:textId="77777777" w:rsidR="00FC0C70" w:rsidRDefault="00FC0C70" w:rsidP="00092559">
            <w:pPr>
              <w:pStyle w:val="Info"/>
            </w:pPr>
          </w:p>
        </w:tc>
      </w:tr>
      <w:tr w:rsidR="00FC0C70" w14:paraId="554E5300" w14:textId="77777777" w:rsidTr="00FC0C70">
        <w:trPr>
          <w:trHeight w:val="454"/>
        </w:trPr>
        <w:tc>
          <w:tcPr>
            <w:tcW w:w="567" w:type="dxa"/>
            <w:tcBorders>
              <w:right w:val="single" w:sz="6" w:space="0" w:color="auto"/>
            </w:tcBorders>
            <w:vAlign w:val="center"/>
          </w:tcPr>
          <w:p w14:paraId="1F5FD932" w14:textId="77777777" w:rsidR="00FC0C70" w:rsidRDefault="00FC0C70" w:rsidP="00092559">
            <w:pPr>
              <w:pStyle w:val="InfoLigne"/>
            </w:pPr>
            <w:r>
              <w:t>2</w:t>
            </w:r>
          </w:p>
        </w:tc>
        <w:tc>
          <w:tcPr>
            <w:tcW w:w="567" w:type="dxa"/>
            <w:tcBorders>
              <w:top w:val="nil"/>
              <w:left w:val="single" w:sz="6" w:space="0" w:color="auto"/>
              <w:bottom w:val="nil"/>
              <w:right w:val="dashed" w:sz="4" w:space="0" w:color="A6A6A6" w:themeColor="background1" w:themeShade="A6"/>
            </w:tcBorders>
            <w:vAlign w:val="center"/>
          </w:tcPr>
          <w:p w14:paraId="3B1C1AA5"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403710B8"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1B894873"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7CAD22F0" w14:textId="77777777" w:rsidR="00FC0C70" w:rsidRDefault="00FC0C70" w:rsidP="00092559">
            <w:pPr>
              <w:pStyle w:val="Info"/>
            </w:pPr>
          </w:p>
        </w:tc>
        <w:tc>
          <w:tcPr>
            <w:tcW w:w="7540" w:type="dxa"/>
            <w:tcBorders>
              <w:top w:val="nil"/>
              <w:left w:val="dashed" w:sz="4" w:space="0" w:color="A6A6A6" w:themeColor="background1" w:themeShade="A6"/>
              <w:bottom w:val="nil"/>
            </w:tcBorders>
            <w:vAlign w:val="center"/>
          </w:tcPr>
          <w:p w14:paraId="1922561D" w14:textId="77777777" w:rsidR="00FC0C70" w:rsidRDefault="00FC0C70" w:rsidP="00092559">
            <w:pPr>
              <w:pStyle w:val="Info"/>
            </w:pPr>
          </w:p>
        </w:tc>
      </w:tr>
      <w:tr w:rsidR="00FC0C70" w14:paraId="2E0C3B6D" w14:textId="77777777" w:rsidTr="00FC0C70">
        <w:trPr>
          <w:trHeight w:val="454"/>
        </w:trPr>
        <w:tc>
          <w:tcPr>
            <w:tcW w:w="567" w:type="dxa"/>
            <w:tcBorders>
              <w:right w:val="single" w:sz="6" w:space="0" w:color="auto"/>
            </w:tcBorders>
            <w:vAlign w:val="center"/>
          </w:tcPr>
          <w:p w14:paraId="38D3173E" w14:textId="77777777" w:rsidR="00FC0C70" w:rsidRDefault="00FC0C70" w:rsidP="00092559">
            <w:pPr>
              <w:pStyle w:val="InfoLigne"/>
            </w:pPr>
            <w:r>
              <w:t>3</w:t>
            </w:r>
          </w:p>
        </w:tc>
        <w:tc>
          <w:tcPr>
            <w:tcW w:w="567" w:type="dxa"/>
            <w:tcBorders>
              <w:top w:val="nil"/>
              <w:left w:val="single" w:sz="6" w:space="0" w:color="auto"/>
              <w:bottom w:val="nil"/>
              <w:right w:val="dashed" w:sz="4" w:space="0" w:color="A6A6A6" w:themeColor="background1" w:themeShade="A6"/>
            </w:tcBorders>
            <w:vAlign w:val="center"/>
          </w:tcPr>
          <w:p w14:paraId="152F831D"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5AC59DFD"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6A4AE46D"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562A0A8E" w14:textId="77777777" w:rsidR="00FC0C70" w:rsidRDefault="00FC0C70" w:rsidP="00092559">
            <w:pPr>
              <w:pStyle w:val="Info"/>
            </w:pPr>
          </w:p>
        </w:tc>
        <w:tc>
          <w:tcPr>
            <w:tcW w:w="7540" w:type="dxa"/>
            <w:tcBorders>
              <w:top w:val="nil"/>
              <w:left w:val="dashed" w:sz="4" w:space="0" w:color="A6A6A6" w:themeColor="background1" w:themeShade="A6"/>
              <w:bottom w:val="nil"/>
            </w:tcBorders>
            <w:vAlign w:val="center"/>
          </w:tcPr>
          <w:p w14:paraId="25E3C513" w14:textId="77777777" w:rsidR="00FC0C70" w:rsidRDefault="00FC0C70" w:rsidP="00092559">
            <w:pPr>
              <w:pStyle w:val="Info"/>
            </w:pPr>
          </w:p>
        </w:tc>
      </w:tr>
      <w:tr w:rsidR="00FC0C70" w14:paraId="2E59B3BB" w14:textId="77777777" w:rsidTr="00FC0C70">
        <w:trPr>
          <w:trHeight w:val="454"/>
        </w:trPr>
        <w:tc>
          <w:tcPr>
            <w:tcW w:w="567" w:type="dxa"/>
            <w:tcBorders>
              <w:right w:val="single" w:sz="6" w:space="0" w:color="auto"/>
            </w:tcBorders>
            <w:vAlign w:val="center"/>
          </w:tcPr>
          <w:p w14:paraId="2650900D" w14:textId="77777777" w:rsidR="00FC0C70" w:rsidRDefault="00FC0C70" w:rsidP="00092559">
            <w:pPr>
              <w:pStyle w:val="InfoLigne"/>
            </w:pPr>
            <w:r>
              <w:t>4</w:t>
            </w:r>
          </w:p>
        </w:tc>
        <w:tc>
          <w:tcPr>
            <w:tcW w:w="567" w:type="dxa"/>
            <w:tcBorders>
              <w:top w:val="nil"/>
              <w:left w:val="single" w:sz="6" w:space="0" w:color="auto"/>
              <w:bottom w:val="nil"/>
              <w:right w:val="dashed" w:sz="4" w:space="0" w:color="A6A6A6" w:themeColor="background1" w:themeShade="A6"/>
            </w:tcBorders>
            <w:vAlign w:val="center"/>
          </w:tcPr>
          <w:p w14:paraId="7BB31930"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0DA37CE"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6E9BACEE"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65461128" w14:textId="77777777" w:rsidR="00FC0C70" w:rsidRDefault="00FC0C70" w:rsidP="00092559">
            <w:pPr>
              <w:pStyle w:val="Info"/>
            </w:pPr>
          </w:p>
        </w:tc>
        <w:tc>
          <w:tcPr>
            <w:tcW w:w="7540" w:type="dxa"/>
            <w:tcBorders>
              <w:top w:val="nil"/>
              <w:left w:val="dashed" w:sz="4" w:space="0" w:color="A6A6A6" w:themeColor="background1" w:themeShade="A6"/>
              <w:bottom w:val="nil"/>
            </w:tcBorders>
            <w:vAlign w:val="center"/>
          </w:tcPr>
          <w:p w14:paraId="4C0D1E8C" w14:textId="77777777" w:rsidR="00FC0C70" w:rsidRDefault="00FC0C70" w:rsidP="00092559">
            <w:pPr>
              <w:pStyle w:val="Info"/>
            </w:pPr>
          </w:p>
        </w:tc>
      </w:tr>
      <w:tr w:rsidR="00FC0C70" w14:paraId="17B7E93E" w14:textId="77777777" w:rsidTr="00FC0C70">
        <w:trPr>
          <w:trHeight w:val="454"/>
        </w:trPr>
        <w:tc>
          <w:tcPr>
            <w:tcW w:w="567" w:type="dxa"/>
            <w:tcBorders>
              <w:right w:val="single" w:sz="6" w:space="0" w:color="auto"/>
            </w:tcBorders>
            <w:vAlign w:val="center"/>
          </w:tcPr>
          <w:p w14:paraId="4250E2BA" w14:textId="77777777" w:rsidR="00FC0C70" w:rsidRDefault="00FC0C70" w:rsidP="00092559">
            <w:pPr>
              <w:pStyle w:val="InfoLigne"/>
            </w:pPr>
            <w:r>
              <w:t>5</w:t>
            </w:r>
          </w:p>
        </w:tc>
        <w:tc>
          <w:tcPr>
            <w:tcW w:w="567" w:type="dxa"/>
            <w:tcBorders>
              <w:top w:val="nil"/>
              <w:left w:val="single" w:sz="6" w:space="0" w:color="auto"/>
              <w:bottom w:val="nil"/>
              <w:right w:val="dashed" w:sz="4" w:space="0" w:color="A6A6A6" w:themeColor="background1" w:themeShade="A6"/>
            </w:tcBorders>
            <w:vAlign w:val="center"/>
          </w:tcPr>
          <w:p w14:paraId="3416D296"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6A99963D"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1258285"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370CF26C" w14:textId="77777777" w:rsidR="00FC0C70" w:rsidRDefault="00FC0C70" w:rsidP="00092559">
            <w:pPr>
              <w:pStyle w:val="Info"/>
            </w:pPr>
          </w:p>
        </w:tc>
        <w:tc>
          <w:tcPr>
            <w:tcW w:w="7540" w:type="dxa"/>
            <w:tcBorders>
              <w:top w:val="nil"/>
              <w:left w:val="dashed" w:sz="4" w:space="0" w:color="A6A6A6" w:themeColor="background1" w:themeShade="A6"/>
              <w:bottom w:val="nil"/>
            </w:tcBorders>
            <w:vAlign w:val="center"/>
          </w:tcPr>
          <w:p w14:paraId="06BCE55E" w14:textId="77777777" w:rsidR="00FC0C70" w:rsidRDefault="00FC0C70" w:rsidP="00092559">
            <w:pPr>
              <w:pStyle w:val="Info"/>
            </w:pPr>
          </w:p>
        </w:tc>
      </w:tr>
      <w:tr w:rsidR="00FC0C70" w14:paraId="7C2A665E" w14:textId="77777777" w:rsidTr="00FC0C70">
        <w:trPr>
          <w:trHeight w:val="454"/>
        </w:trPr>
        <w:tc>
          <w:tcPr>
            <w:tcW w:w="567" w:type="dxa"/>
            <w:tcBorders>
              <w:right w:val="single" w:sz="6" w:space="0" w:color="auto"/>
            </w:tcBorders>
            <w:vAlign w:val="center"/>
          </w:tcPr>
          <w:p w14:paraId="057BBBCE" w14:textId="77777777" w:rsidR="00FC0C70" w:rsidRDefault="00FC0C70" w:rsidP="00092559">
            <w:pPr>
              <w:pStyle w:val="InfoLigne"/>
            </w:pPr>
            <w:r>
              <w:t>6</w:t>
            </w:r>
          </w:p>
        </w:tc>
        <w:tc>
          <w:tcPr>
            <w:tcW w:w="567" w:type="dxa"/>
            <w:tcBorders>
              <w:top w:val="nil"/>
              <w:left w:val="single" w:sz="6" w:space="0" w:color="auto"/>
              <w:bottom w:val="nil"/>
              <w:right w:val="dashed" w:sz="4" w:space="0" w:color="A6A6A6" w:themeColor="background1" w:themeShade="A6"/>
            </w:tcBorders>
            <w:vAlign w:val="center"/>
          </w:tcPr>
          <w:p w14:paraId="76E07DDD"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1D4971B0"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59B1DB8"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4ACFD8D6" w14:textId="77777777" w:rsidR="00FC0C70" w:rsidRDefault="00FC0C70" w:rsidP="00092559">
            <w:pPr>
              <w:pStyle w:val="Info"/>
            </w:pPr>
          </w:p>
        </w:tc>
        <w:tc>
          <w:tcPr>
            <w:tcW w:w="7540" w:type="dxa"/>
            <w:tcBorders>
              <w:top w:val="nil"/>
              <w:left w:val="dashed" w:sz="4" w:space="0" w:color="A6A6A6" w:themeColor="background1" w:themeShade="A6"/>
              <w:bottom w:val="nil"/>
            </w:tcBorders>
            <w:vAlign w:val="center"/>
          </w:tcPr>
          <w:p w14:paraId="22BE5E0A" w14:textId="77777777" w:rsidR="00FC0C70" w:rsidRDefault="00FC0C70" w:rsidP="00092559">
            <w:pPr>
              <w:pStyle w:val="Info"/>
            </w:pPr>
          </w:p>
        </w:tc>
      </w:tr>
      <w:tr w:rsidR="00FC0C70" w14:paraId="4BC1E205" w14:textId="77777777" w:rsidTr="00FC0C70">
        <w:trPr>
          <w:trHeight w:val="454"/>
        </w:trPr>
        <w:tc>
          <w:tcPr>
            <w:tcW w:w="567" w:type="dxa"/>
            <w:tcBorders>
              <w:right w:val="single" w:sz="6" w:space="0" w:color="auto"/>
            </w:tcBorders>
            <w:vAlign w:val="center"/>
          </w:tcPr>
          <w:p w14:paraId="01A621F5" w14:textId="77777777" w:rsidR="00FC0C70" w:rsidRDefault="00FC0C70" w:rsidP="00092559">
            <w:pPr>
              <w:pStyle w:val="InfoLigne"/>
            </w:pPr>
            <w:r>
              <w:t>7</w:t>
            </w:r>
          </w:p>
        </w:tc>
        <w:tc>
          <w:tcPr>
            <w:tcW w:w="567" w:type="dxa"/>
            <w:tcBorders>
              <w:top w:val="nil"/>
              <w:left w:val="single" w:sz="6" w:space="0" w:color="auto"/>
              <w:bottom w:val="nil"/>
              <w:right w:val="dashed" w:sz="4" w:space="0" w:color="A6A6A6" w:themeColor="background1" w:themeShade="A6"/>
            </w:tcBorders>
            <w:vAlign w:val="center"/>
          </w:tcPr>
          <w:p w14:paraId="5D716694"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62792CE8"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5DBCB039" w14:textId="77777777"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AC162C9" w14:textId="77777777" w:rsidR="00FC0C70" w:rsidRDefault="00FC0C70" w:rsidP="00092559">
            <w:pPr>
              <w:pStyle w:val="Info"/>
            </w:pPr>
          </w:p>
        </w:tc>
        <w:tc>
          <w:tcPr>
            <w:tcW w:w="7540" w:type="dxa"/>
            <w:tcBorders>
              <w:top w:val="nil"/>
              <w:left w:val="dashed" w:sz="4" w:space="0" w:color="A6A6A6" w:themeColor="background1" w:themeShade="A6"/>
              <w:bottom w:val="nil"/>
            </w:tcBorders>
            <w:vAlign w:val="center"/>
          </w:tcPr>
          <w:p w14:paraId="57F777F5" w14:textId="77777777" w:rsidR="00FC0C70" w:rsidRDefault="00FC0C70" w:rsidP="00092559">
            <w:pPr>
              <w:pStyle w:val="Info"/>
            </w:pPr>
          </w:p>
        </w:tc>
      </w:tr>
      <w:tr w:rsidR="00FC0C70" w14:paraId="2CDD7F71" w14:textId="77777777" w:rsidTr="00FC0C70">
        <w:trPr>
          <w:trHeight w:val="454"/>
        </w:trPr>
        <w:tc>
          <w:tcPr>
            <w:tcW w:w="567" w:type="dxa"/>
            <w:tcBorders>
              <w:right w:val="single" w:sz="6" w:space="0" w:color="auto"/>
            </w:tcBorders>
            <w:vAlign w:val="center"/>
          </w:tcPr>
          <w:p w14:paraId="6808C8DC" w14:textId="77777777" w:rsidR="00FC0C70" w:rsidRDefault="00FC0C70" w:rsidP="00092559">
            <w:pPr>
              <w:pStyle w:val="InfoLigne"/>
            </w:pPr>
            <w:r>
              <w:t>8</w:t>
            </w:r>
          </w:p>
        </w:tc>
        <w:tc>
          <w:tcPr>
            <w:tcW w:w="567" w:type="dxa"/>
            <w:tcBorders>
              <w:top w:val="nil"/>
              <w:left w:val="single" w:sz="6" w:space="0" w:color="auto"/>
              <w:bottom w:val="single" w:sz="12" w:space="0" w:color="auto"/>
              <w:right w:val="dashed" w:sz="4" w:space="0" w:color="A6A6A6" w:themeColor="background1" w:themeShade="A6"/>
            </w:tcBorders>
            <w:vAlign w:val="center"/>
          </w:tcPr>
          <w:p w14:paraId="340E811B" w14:textId="77777777" w:rsidR="00FC0C70" w:rsidRDefault="00FC0C70"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2B7BB2D7" w14:textId="77777777" w:rsidR="00FC0C70" w:rsidRDefault="00FC0C70"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4388A744" w14:textId="77777777" w:rsidR="00FC0C70" w:rsidRDefault="00FC0C70"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6C85A847" w14:textId="77777777" w:rsidR="00FC0C70" w:rsidRDefault="00FC0C70" w:rsidP="00092559">
            <w:pPr>
              <w:pStyle w:val="Info"/>
            </w:pPr>
          </w:p>
        </w:tc>
        <w:tc>
          <w:tcPr>
            <w:tcW w:w="7540" w:type="dxa"/>
            <w:tcBorders>
              <w:top w:val="nil"/>
              <w:left w:val="dashed" w:sz="4" w:space="0" w:color="A6A6A6" w:themeColor="background1" w:themeShade="A6"/>
              <w:bottom w:val="single" w:sz="12" w:space="0" w:color="auto"/>
            </w:tcBorders>
            <w:vAlign w:val="center"/>
          </w:tcPr>
          <w:p w14:paraId="5E959E0F" w14:textId="77777777" w:rsidR="00FC0C70" w:rsidRDefault="00FC0C70" w:rsidP="00092559">
            <w:pPr>
              <w:pStyle w:val="Info"/>
            </w:pPr>
          </w:p>
        </w:tc>
      </w:tr>
    </w:tbl>
    <w:p w14:paraId="486ECB4C" w14:textId="77777777" w:rsidR="00FC0C70" w:rsidRDefault="005B1192" w:rsidP="005B1192">
      <w:pPr>
        <w:pStyle w:val="QUESTION-TDTP"/>
      </w:pPr>
      <w:r>
        <w:lastRenderedPageBreak/>
        <w:t xml:space="preserve">Ecrire en Python, la fonction </w:t>
      </w:r>
      <w:r w:rsidR="00A8280C" w:rsidRPr="0006398A">
        <w:rPr>
          <w:rStyle w:val="InfoCar"/>
        </w:rPr>
        <w:t>TriInsertion</w:t>
      </w:r>
      <w:r w:rsidR="00D221D1" w:rsidRPr="0006398A">
        <w:rPr>
          <w:rStyle w:val="InfoCar"/>
        </w:rPr>
        <w:t>(</w:t>
      </w:r>
      <w:r w:rsidR="00E61AFF" w:rsidRPr="00E61AFF">
        <w:rPr>
          <w:rStyle w:val="InfoCar"/>
          <w:rFonts w:eastAsiaTheme="minorEastAsia"/>
        </w:rPr>
        <w:t>L</w:t>
      </w:r>
      <w:r w:rsidR="00D221D1" w:rsidRPr="0006398A">
        <w:rPr>
          <w:rStyle w:val="InfoCar"/>
        </w:rPr>
        <w:t>)</w:t>
      </w:r>
      <w:r w:rsidR="00D221D1">
        <w:t xml:space="preserve"> qui prend comme argument une liste </w:t>
      </w:r>
      <w:r w:rsidR="00E61AFF" w:rsidRPr="00E61AFF">
        <w:rPr>
          <w:rStyle w:val="InfoCar"/>
        </w:rPr>
        <w:t>L</w:t>
      </w:r>
      <w:r w:rsidR="00D221D1">
        <w:rPr>
          <w:rFonts w:eastAsiaTheme="minorEastAsia"/>
        </w:rPr>
        <w:t xml:space="preserve"> de </w:t>
      </w:r>
      <m:oMath>
        <m:r>
          <w:rPr>
            <w:rFonts w:ascii="Cambria Math" w:eastAsiaTheme="minorEastAsia" w:hAnsi="Cambria Math"/>
          </w:rPr>
          <m:t>n</m:t>
        </m:r>
      </m:oMath>
      <w:r w:rsidR="00D221D1">
        <w:rPr>
          <w:rFonts w:eastAsiaTheme="minorEastAsia"/>
        </w:rPr>
        <w:t xml:space="preserve"> nombres entiers et qui renvoie la liste </w:t>
      </w:r>
      <w:r w:rsidR="00E61AFF" w:rsidRPr="00E61AFF">
        <w:rPr>
          <w:rStyle w:val="InfoCar"/>
        </w:rPr>
        <w:t>L</w:t>
      </w:r>
      <w:r w:rsidR="00D221D1">
        <w:rPr>
          <w:rFonts w:eastAsiaTheme="minorEastAsia"/>
        </w:rPr>
        <w:t xml:space="preserve"> triée.</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D221D1" w14:paraId="7034ED6D" w14:textId="77777777" w:rsidTr="00092559">
        <w:trPr>
          <w:trHeight w:val="454"/>
        </w:trPr>
        <w:tc>
          <w:tcPr>
            <w:tcW w:w="567" w:type="dxa"/>
            <w:tcBorders>
              <w:right w:val="single" w:sz="6" w:space="0" w:color="auto"/>
            </w:tcBorders>
            <w:vAlign w:val="center"/>
          </w:tcPr>
          <w:p w14:paraId="5D79F3C1" w14:textId="77777777" w:rsidR="00D221D1" w:rsidRDefault="00D221D1" w:rsidP="00092559">
            <w:pPr>
              <w:pStyle w:val="InfoLigne"/>
            </w:pPr>
            <w:r>
              <w:t>1</w:t>
            </w:r>
          </w:p>
        </w:tc>
        <w:tc>
          <w:tcPr>
            <w:tcW w:w="567" w:type="dxa"/>
            <w:tcBorders>
              <w:top w:val="single" w:sz="12" w:space="0" w:color="auto"/>
              <w:left w:val="single" w:sz="6" w:space="0" w:color="auto"/>
              <w:bottom w:val="nil"/>
              <w:right w:val="dashed" w:sz="4" w:space="0" w:color="A6A6A6" w:themeColor="background1" w:themeShade="A6"/>
            </w:tcBorders>
            <w:vAlign w:val="center"/>
          </w:tcPr>
          <w:p w14:paraId="2A892874" w14:textId="77777777" w:rsidR="00D221D1" w:rsidRDefault="00D221D1"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6AE1AED9" w14:textId="77777777" w:rsidR="00D221D1" w:rsidRDefault="00D221D1"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6EFDAA53" w14:textId="77777777" w:rsidR="00D221D1" w:rsidRDefault="00D221D1"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147C16C9" w14:textId="77777777" w:rsidR="00D221D1" w:rsidRDefault="00D221D1" w:rsidP="00092559">
            <w:pPr>
              <w:pStyle w:val="Info"/>
            </w:pPr>
          </w:p>
        </w:tc>
        <w:tc>
          <w:tcPr>
            <w:tcW w:w="7540" w:type="dxa"/>
            <w:tcBorders>
              <w:top w:val="single" w:sz="12" w:space="0" w:color="auto"/>
              <w:left w:val="dashed" w:sz="4" w:space="0" w:color="A6A6A6" w:themeColor="background1" w:themeShade="A6"/>
              <w:bottom w:val="nil"/>
            </w:tcBorders>
            <w:vAlign w:val="center"/>
          </w:tcPr>
          <w:p w14:paraId="7782CE65" w14:textId="77777777" w:rsidR="00D221D1" w:rsidRDefault="00D221D1" w:rsidP="00092559">
            <w:pPr>
              <w:pStyle w:val="Info"/>
            </w:pPr>
          </w:p>
        </w:tc>
      </w:tr>
      <w:tr w:rsidR="00D221D1" w14:paraId="68C8AD2B" w14:textId="77777777" w:rsidTr="00092559">
        <w:trPr>
          <w:trHeight w:val="454"/>
        </w:trPr>
        <w:tc>
          <w:tcPr>
            <w:tcW w:w="567" w:type="dxa"/>
            <w:tcBorders>
              <w:right w:val="single" w:sz="6" w:space="0" w:color="auto"/>
            </w:tcBorders>
            <w:vAlign w:val="center"/>
          </w:tcPr>
          <w:p w14:paraId="39856ECD" w14:textId="77777777" w:rsidR="00D221D1" w:rsidRDefault="00D221D1" w:rsidP="00092559">
            <w:pPr>
              <w:pStyle w:val="InfoLigne"/>
            </w:pPr>
            <w:r>
              <w:t>2</w:t>
            </w:r>
          </w:p>
        </w:tc>
        <w:tc>
          <w:tcPr>
            <w:tcW w:w="567" w:type="dxa"/>
            <w:tcBorders>
              <w:top w:val="nil"/>
              <w:left w:val="single" w:sz="6" w:space="0" w:color="auto"/>
              <w:bottom w:val="nil"/>
              <w:right w:val="dashed" w:sz="4" w:space="0" w:color="A6A6A6" w:themeColor="background1" w:themeShade="A6"/>
            </w:tcBorders>
            <w:vAlign w:val="center"/>
          </w:tcPr>
          <w:p w14:paraId="4EF88038"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E5BC4B4"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1195F77F"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41448F44"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7E38EC28" w14:textId="77777777" w:rsidR="00D221D1" w:rsidRDefault="00D221D1" w:rsidP="00092559">
            <w:pPr>
              <w:pStyle w:val="Info"/>
            </w:pPr>
          </w:p>
        </w:tc>
      </w:tr>
      <w:tr w:rsidR="00D221D1" w14:paraId="2BEA4293" w14:textId="77777777" w:rsidTr="00092559">
        <w:trPr>
          <w:trHeight w:val="454"/>
        </w:trPr>
        <w:tc>
          <w:tcPr>
            <w:tcW w:w="567" w:type="dxa"/>
            <w:tcBorders>
              <w:right w:val="single" w:sz="6" w:space="0" w:color="auto"/>
            </w:tcBorders>
            <w:vAlign w:val="center"/>
          </w:tcPr>
          <w:p w14:paraId="75A84786" w14:textId="77777777" w:rsidR="00D221D1" w:rsidRDefault="00D221D1" w:rsidP="00092559">
            <w:pPr>
              <w:pStyle w:val="InfoLigne"/>
            </w:pPr>
            <w:r>
              <w:t>3</w:t>
            </w:r>
          </w:p>
        </w:tc>
        <w:tc>
          <w:tcPr>
            <w:tcW w:w="567" w:type="dxa"/>
            <w:tcBorders>
              <w:top w:val="nil"/>
              <w:left w:val="single" w:sz="6" w:space="0" w:color="auto"/>
              <w:bottom w:val="nil"/>
              <w:right w:val="dashed" w:sz="4" w:space="0" w:color="A6A6A6" w:themeColor="background1" w:themeShade="A6"/>
            </w:tcBorders>
            <w:vAlign w:val="center"/>
          </w:tcPr>
          <w:p w14:paraId="53CCD803"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7487E080"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1BBC808B"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99C19A8"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64910E9B" w14:textId="77777777" w:rsidR="00D221D1" w:rsidRDefault="00D221D1" w:rsidP="00092559">
            <w:pPr>
              <w:pStyle w:val="Info"/>
            </w:pPr>
          </w:p>
        </w:tc>
      </w:tr>
      <w:tr w:rsidR="00D221D1" w14:paraId="761D9187" w14:textId="77777777" w:rsidTr="00092559">
        <w:trPr>
          <w:trHeight w:val="454"/>
        </w:trPr>
        <w:tc>
          <w:tcPr>
            <w:tcW w:w="567" w:type="dxa"/>
            <w:tcBorders>
              <w:right w:val="single" w:sz="6" w:space="0" w:color="auto"/>
            </w:tcBorders>
            <w:vAlign w:val="center"/>
          </w:tcPr>
          <w:p w14:paraId="5508DB51" w14:textId="77777777" w:rsidR="00D221D1" w:rsidRDefault="00D221D1" w:rsidP="00092559">
            <w:pPr>
              <w:pStyle w:val="InfoLigne"/>
            </w:pPr>
            <w:r>
              <w:t>4</w:t>
            </w:r>
          </w:p>
        </w:tc>
        <w:tc>
          <w:tcPr>
            <w:tcW w:w="567" w:type="dxa"/>
            <w:tcBorders>
              <w:top w:val="nil"/>
              <w:left w:val="single" w:sz="6" w:space="0" w:color="auto"/>
              <w:bottom w:val="nil"/>
              <w:right w:val="dashed" w:sz="4" w:space="0" w:color="A6A6A6" w:themeColor="background1" w:themeShade="A6"/>
            </w:tcBorders>
            <w:vAlign w:val="center"/>
          </w:tcPr>
          <w:p w14:paraId="4FD28B11"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5B2DE071"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0A084404"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7A2615AE"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221AB850" w14:textId="77777777" w:rsidR="00D221D1" w:rsidRDefault="00D221D1" w:rsidP="00092559">
            <w:pPr>
              <w:pStyle w:val="Info"/>
            </w:pPr>
          </w:p>
        </w:tc>
      </w:tr>
      <w:tr w:rsidR="00D221D1" w14:paraId="46A48B50" w14:textId="77777777" w:rsidTr="00092559">
        <w:trPr>
          <w:trHeight w:val="454"/>
        </w:trPr>
        <w:tc>
          <w:tcPr>
            <w:tcW w:w="567" w:type="dxa"/>
            <w:tcBorders>
              <w:right w:val="single" w:sz="6" w:space="0" w:color="auto"/>
            </w:tcBorders>
            <w:vAlign w:val="center"/>
          </w:tcPr>
          <w:p w14:paraId="6764D849" w14:textId="77777777" w:rsidR="00D221D1" w:rsidRDefault="00D221D1" w:rsidP="00092559">
            <w:pPr>
              <w:pStyle w:val="InfoLigne"/>
            </w:pPr>
            <w:r>
              <w:t>5</w:t>
            </w:r>
          </w:p>
        </w:tc>
        <w:tc>
          <w:tcPr>
            <w:tcW w:w="567" w:type="dxa"/>
            <w:tcBorders>
              <w:top w:val="nil"/>
              <w:left w:val="single" w:sz="6" w:space="0" w:color="auto"/>
              <w:bottom w:val="nil"/>
              <w:right w:val="dashed" w:sz="4" w:space="0" w:color="A6A6A6" w:themeColor="background1" w:themeShade="A6"/>
            </w:tcBorders>
            <w:vAlign w:val="center"/>
          </w:tcPr>
          <w:p w14:paraId="22CA4642"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44F60E5E"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E92156D"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354CB1F1"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5A533EFE" w14:textId="77777777" w:rsidR="00D221D1" w:rsidRDefault="00D221D1" w:rsidP="00092559">
            <w:pPr>
              <w:pStyle w:val="Info"/>
            </w:pPr>
          </w:p>
        </w:tc>
      </w:tr>
      <w:tr w:rsidR="00D221D1" w14:paraId="06C085E0" w14:textId="77777777" w:rsidTr="00092559">
        <w:trPr>
          <w:trHeight w:val="454"/>
        </w:trPr>
        <w:tc>
          <w:tcPr>
            <w:tcW w:w="567" w:type="dxa"/>
            <w:tcBorders>
              <w:right w:val="single" w:sz="6" w:space="0" w:color="auto"/>
            </w:tcBorders>
            <w:vAlign w:val="center"/>
          </w:tcPr>
          <w:p w14:paraId="31814B43" w14:textId="77777777" w:rsidR="00D221D1" w:rsidRDefault="00D221D1" w:rsidP="00092559">
            <w:pPr>
              <w:pStyle w:val="InfoLigne"/>
            </w:pPr>
            <w:r>
              <w:t>6</w:t>
            </w:r>
          </w:p>
        </w:tc>
        <w:tc>
          <w:tcPr>
            <w:tcW w:w="567" w:type="dxa"/>
            <w:tcBorders>
              <w:top w:val="nil"/>
              <w:left w:val="single" w:sz="6" w:space="0" w:color="auto"/>
              <w:bottom w:val="nil"/>
              <w:right w:val="dashed" w:sz="4" w:space="0" w:color="A6A6A6" w:themeColor="background1" w:themeShade="A6"/>
            </w:tcBorders>
            <w:vAlign w:val="center"/>
          </w:tcPr>
          <w:p w14:paraId="483122F4"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016CDC6"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5E0E452"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3FA3EAE4"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0E770326" w14:textId="77777777" w:rsidR="00D221D1" w:rsidRDefault="00D221D1" w:rsidP="00092559">
            <w:pPr>
              <w:pStyle w:val="Info"/>
            </w:pPr>
          </w:p>
        </w:tc>
      </w:tr>
      <w:tr w:rsidR="00D221D1" w14:paraId="01EB0D8C" w14:textId="77777777" w:rsidTr="00092559">
        <w:trPr>
          <w:trHeight w:val="454"/>
        </w:trPr>
        <w:tc>
          <w:tcPr>
            <w:tcW w:w="567" w:type="dxa"/>
            <w:tcBorders>
              <w:right w:val="single" w:sz="6" w:space="0" w:color="auto"/>
            </w:tcBorders>
            <w:vAlign w:val="center"/>
          </w:tcPr>
          <w:p w14:paraId="22DC9747" w14:textId="77777777" w:rsidR="00D221D1" w:rsidRDefault="00D221D1" w:rsidP="00092559">
            <w:pPr>
              <w:pStyle w:val="InfoLigne"/>
            </w:pPr>
            <w:r>
              <w:t>7</w:t>
            </w:r>
          </w:p>
        </w:tc>
        <w:tc>
          <w:tcPr>
            <w:tcW w:w="567" w:type="dxa"/>
            <w:tcBorders>
              <w:top w:val="nil"/>
              <w:left w:val="single" w:sz="6" w:space="0" w:color="auto"/>
              <w:bottom w:val="nil"/>
              <w:right w:val="dashed" w:sz="4" w:space="0" w:color="A6A6A6" w:themeColor="background1" w:themeShade="A6"/>
            </w:tcBorders>
            <w:vAlign w:val="center"/>
          </w:tcPr>
          <w:p w14:paraId="03A43B6A"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4E8802F6"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52E66CB6"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6CE557AF"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3561BF0C" w14:textId="77777777" w:rsidR="00D221D1" w:rsidRDefault="00D221D1" w:rsidP="00092559">
            <w:pPr>
              <w:pStyle w:val="Info"/>
            </w:pPr>
          </w:p>
        </w:tc>
      </w:tr>
      <w:tr w:rsidR="00D221D1" w14:paraId="42FE1F69" w14:textId="77777777" w:rsidTr="00D221D1">
        <w:trPr>
          <w:trHeight w:val="454"/>
        </w:trPr>
        <w:tc>
          <w:tcPr>
            <w:tcW w:w="567" w:type="dxa"/>
            <w:tcBorders>
              <w:right w:val="single" w:sz="6" w:space="0" w:color="auto"/>
            </w:tcBorders>
            <w:vAlign w:val="center"/>
          </w:tcPr>
          <w:p w14:paraId="317373B3" w14:textId="77777777" w:rsidR="00D221D1" w:rsidRDefault="00D221D1" w:rsidP="00092559">
            <w:pPr>
              <w:pStyle w:val="InfoLigne"/>
            </w:pPr>
            <w:r>
              <w:t>8</w:t>
            </w:r>
          </w:p>
        </w:tc>
        <w:tc>
          <w:tcPr>
            <w:tcW w:w="567" w:type="dxa"/>
            <w:tcBorders>
              <w:top w:val="nil"/>
              <w:left w:val="single" w:sz="6" w:space="0" w:color="auto"/>
              <w:bottom w:val="nil"/>
              <w:right w:val="dashed" w:sz="4" w:space="0" w:color="A6A6A6" w:themeColor="background1" w:themeShade="A6"/>
            </w:tcBorders>
            <w:vAlign w:val="center"/>
          </w:tcPr>
          <w:p w14:paraId="352A6A94"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3747845C"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4DAD9A08"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17FB123B"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15F71570" w14:textId="77777777" w:rsidR="00D221D1" w:rsidRDefault="00D221D1" w:rsidP="00092559">
            <w:pPr>
              <w:pStyle w:val="Info"/>
            </w:pPr>
          </w:p>
        </w:tc>
      </w:tr>
      <w:tr w:rsidR="00D221D1" w14:paraId="5E9ED728" w14:textId="77777777" w:rsidTr="00D221D1">
        <w:trPr>
          <w:trHeight w:val="454"/>
        </w:trPr>
        <w:tc>
          <w:tcPr>
            <w:tcW w:w="567" w:type="dxa"/>
            <w:tcBorders>
              <w:right w:val="single" w:sz="6" w:space="0" w:color="auto"/>
            </w:tcBorders>
            <w:vAlign w:val="center"/>
          </w:tcPr>
          <w:p w14:paraId="2A07E20D" w14:textId="77777777" w:rsidR="00D221D1" w:rsidRDefault="00D221D1" w:rsidP="00092559">
            <w:pPr>
              <w:pStyle w:val="InfoLigne"/>
            </w:pPr>
            <w:r>
              <w:t>9</w:t>
            </w:r>
          </w:p>
        </w:tc>
        <w:tc>
          <w:tcPr>
            <w:tcW w:w="567" w:type="dxa"/>
            <w:tcBorders>
              <w:top w:val="nil"/>
              <w:left w:val="single" w:sz="6" w:space="0" w:color="auto"/>
              <w:bottom w:val="nil"/>
              <w:right w:val="dashed" w:sz="4" w:space="0" w:color="A6A6A6" w:themeColor="background1" w:themeShade="A6"/>
            </w:tcBorders>
            <w:vAlign w:val="center"/>
          </w:tcPr>
          <w:p w14:paraId="0B77DD93"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107C0382"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009F4110"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788FA414"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399685FC" w14:textId="77777777" w:rsidR="00D221D1" w:rsidRDefault="00D221D1" w:rsidP="00092559">
            <w:pPr>
              <w:pStyle w:val="Info"/>
            </w:pPr>
          </w:p>
        </w:tc>
      </w:tr>
      <w:tr w:rsidR="00D221D1" w14:paraId="3E554C42" w14:textId="77777777" w:rsidTr="00D221D1">
        <w:trPr>
          <w:trHeight w:val="454"/>
        </w:trPr>
        <w:tc>
          <w:tcPr>
            <w:tcW w:w="567" w:type="dxa"/>
            <w:tcBorders>
              <w:right w:val="single" w:sz="6" w:space="0" w:color="auto"/>
            </w:tcBorders>
            <w:vAlign w:val="center"/>
          </w:tcPr>
          <w:p w14:paraId="0EB105BB" w14:textId="77777777" w:rsidR="00D221D1" w:rsidRDefault="00D221D1" w:rsidP="00092559">
            <w:pPr>
              <w:pStyle w:val="InfoLigne"/>
            </w:pPr>
            <w:r>
              <w:t>10</w:t>
            </w:r>
          </w:p>
        </w:tc>
        <w:tc>
          <w:tcPr>
            <w:tcW w:w="567" w:type="dxa"/>
            <w:tcBorders>
              <w:top w:val="nil"/>
              <w:left w:val="single" w:sz="6" w:space="0" w:color="auto"/>
              <w:bottom w:val="nil"/>
              <w:right w:val="dashed" w:sz="4" w:space="0" w:color="A6A6A6" w:themeColor="background1" w:themeShade="A6"/>
            </w:tcBorders>
            <w:vAlign w:val="center"/>
          </w:tcPr>
          <w:p w14:paraId="38359580"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7AB51CAC"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1119F623"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C0455BD"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3D59EFE7" w14:textId="77777777" w:rsidR="00D221D1" w:rsidRDefault="00D221D1" w:rsidP="00092559">
            <w:pPr>
              <w:pStyle w:val="Info"/>
            </w:pPr>
          </w:p>
        </w:tc>
      </w:tr>
      <w:tr w:rsidR="00D221D1" w14:paraId="193AAFDC" w14:textId="77777777" w:rsidTr="00D221D1">
        <w:trPr>
          <w:trHeight w:val="454"/>
        </w:trPr>
        <w:tc>
          <w:tcPr>
            <w:tcW w:w="567" w:type="dxa"/>
            <w:tcBorders>
              <w:right w:val="single" w:sz="6" w:space="0" w:color="auto"/>
            </w:tcBorders>
            <w:vAlign w:val="center"/>
          </w:tcPr>
          <w:p w14:paraId="695B438F" w14:textId="77777777" w:rsidR="00D221D1" w:rsidRDefault="00D221D1" w:rsidP="00092559">
            <w:pPr>
              <w:pStyle w:val="InfoLigne"/>
            </w:pPr>
            <w:r>
              <w:t>11</w:t>
            </w:r>
          </w:p>
        </w:tc>
        <w:tc>
          <w:tcPr>
            <w:tcW w:w="567" w:type="dxa"/>
            <w:tcBorders>
              <w:top w:val="nil"/>
              <w:left w:val="single" w:sz="6" w:space="0" w:color="auto"/>
              <w:bottom w:val="nil"/>
              <w:right w:val="dashed" w:sz="4" w:space="0" w:color="A6A6A6" w:themeColor="background1" w:themeShade="A6"/>
            </w:tcBorders>
            <w:vAlign w:val="center"/>
          </w:tcPr>
          <w:p w14:paraId="6D3BBF01"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281B8572"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42DB3876"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6F11DCBC"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1B4DF848" w14:textId="77777777" w:rsidR="00D221D1" w:rsidRDefault="00D221D1" w:rsidP="00092559">
            <w:pPr>
              <w:pStyle w:val="Info"/>
            </w:pPr>
          </w:p>
        </w:tc>
      </w:tr>
      <w:tr w:rsidR="00D221D1" w14:paraId="6C47046D" w14:textId="77777777" w:rsidTr="00D221D1">
        <w:trPr>
          <w:trHeight w:val="454"/>
        </w:trPr>
        <w:tc>
          <w:tcPr>
            <w:tcW w:w="567" w:type="dxa"/>
            <w:tcBorders>
              <w:right w:val="single" w:sz="6" w:space="0" w:color="auto"/>
            </w:tcBorders>
            <w:vAlign w:val="center"/>
          </w:tcPr>
          <w:p w14:paraId="7B794C42" w14:textId="77777777" w:rsidR="00D221D1" w:rsidRDefault="00D221D1" w:rsidP="00092559">
            <w:pPr>
              <w:pStyle w:val="InfoLigne"/>
            </w:pPr>
            <w:r>
              <w:t>12</w:t>
            </w:r>
          </w:p>
        </w:tc>
        <w:tc>
          <w:tcPr>
            <w:tcW w:w="567" w:type="dxa"/>
            <w:tcBorders>
              <w:top w:val="nil"/>
              <w:left w:val="single" w:sz="6" w:space="0" w:color="auto"/>
              <w:bottom w:val="nil"/>
              <w:right w:val="dashed" w:sz="4" w:space="0" w:color="A6A6A6" w:themeColor="background1" w:themeShade="A6"/>
            </w:tcBorders>
            <w:vAlign w:val="center"/>
          </w:tcPr>
          <w:p w14:paraId="776F68CC"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08145ED0"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1085F90E" w14:textId="77777777"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14:paraId="7EB036FE" w14:textId="77777777" w:rsidR="00D221D1" w:rsidRDefault="00D221D1" w:rsidP="00092559">
            <w:pPr>
              <w:pStyle w:val="Info"/>
            </w:pPr>
          </w:p>
        </w:tc>
        <w:tc>
          <w:tcPr>
            <w:tcW w:w="7540" w:type="dxa"/>
            <w:tcBorders>
              <w:top w:val="nil"/>
              <w:left w:val="dashed" w:sz="4" w:space="0" w:color="A6A6A6" w:themeColor="background1" w:themeShade="A6"/>
              <w:bottom w:val="nil"/>
            </w:tcBorders>
            <w:vAlign w:val="center"/>
          </w:tcPr>
          <w:p w14:paraId="493AB538" w14:textId="77777777" w:rsidR="00D221D1" w:rsidRDefault="00D221D1" w:rsidP="00092559">
            <w:pPr>
              <w:pStyle w:val="Info"/>
            </w:pPr>
          </w:p>
        </w:tc>
      </w:tr>
      <w:tr w:rsidR="00D221D1" w14:paraId="4FECBD3F" w14:textId="77777777" w:rsidTr="00092559">
        <w:trPr>
          <w:trHeight w:val="454"/>
        </w:trPr>
        <w:tc>
          <w:tcPr>
            <w:tcW w:w="567" w:type="dxa"/>
            <w:tcBorders>
              <w:right w:val="single" w:sz="6" w:space="0" w:color="auto"/>
            </w:tcBorders>
            <w:vAlign w:val="center"/>
          </w:tcPr>
          <w:p w14:paraId="7B81B6B1" w14:textId="77777777" w:rsidR="00D221D1" w:rsidRDefault="00D221D1" w:rsidP="00092559">
            <w:pPr>
              <w:pStyle w:val="InfoLigne"/>
            </w:pPr>
            <w:r>
              <w:t>13</w:t>
            </w:r>
          </w:p>
        </w:tc>
        <w:tc>
          <w:tcPr>
            <w:tcW w:w="567" w:type="dxa"/>
            <w:tcBorders>
              <w:top w:val="nil"/>
              <w:left w:val="single" w:sz="6" w:space="0" w:color="auto"/>
              <w:bottom w:val="single" w:sz="12" w:space="0" w:color="auto"/>
              <w:right w:val="dashed" w:sz="4" w:space="0" w:color="A6A6A6" w:themeColor="background1" w:themeShade="A6"/>
            </w:tcBorders>
            <w:vAlign w:val="center"/>
          </w:tcPr>
          <w:p w14:paraId="3A4A9020" w14:textId="77777777" w:rsidR="00D221D1" w:rsidRDefault="00D221D1"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5987DDC9" w14:textId="77777777" w:rsidR="00D221D1" w:rsidRDefault="00D221D1"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4C5450C5" w14:textId="77777777" w:rsidR="00D221D1" w:rsidRDefault="00D221D1"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59AB6CDB" w14:textId="77777777" w:rsidR="00D221D1" w:rsidRDefault="00D221D1" w:rsidP="00092559">
            <w:pPr>
              <w:pStyle w:val="Info"/>
            </w:pPr>
          </w:p>
        </w:tc>
        <w:tc>
          <w:tcPr>
            <w:tcW w:w="7540" w:type="dxa"/>
            <w:tcBorders>
              <w:top w:val="nil"/>
              <w:left w:val="dashed" w:sz="4" w:space="0" w:color="A6A6A6" w:themeColor="background1" w:themeShade="A6"/>
              <w:bottom w:val="single" w:sz="12" w:space="0" w:color="auto"/>
            </w:tcBorders>
            <w:vAlign w:val="center"/>
          </w:tcPr>
          <w:p w14:paraId="207BFEDA" w14:textId="77777777" w:rsidR="00D221D1" w:rsidRDefault="00D221D1" w:rsidP="00092559">
            <w:pPr>
              <w:pStyle w:val="Info"/>
            </w:pPr>
          </w:p>
        </w:tc>
      </w:tr>
    </w:tbl>
    <w:p w14:paraId="482501BD" w14:textId="77777777" w:rsidR="00FC0C70" w:rsidRDefault="00B70E52" w:rsidP="00B70E52">
      <w:pPr>
        <w:pStyle w:val="Titre2"/>
      </w:pPr>
      <w:r>
        <w:t>Complexité du tri par insertion</w:t>
      </w:r>
    </w:p>
    <w:p w14:paraId="4EC0800F" w14:textId="77777777" w:rsidR="00FC0C70" w:rsidRPr="00FC0C70" w:rsidRDefault="00B70E52" w:rsidP="00FC0C70">
      <w:r w:rsidRPr="00B70E52">
        <w:rPr>
          <w:b/>
        </w:rPr>
        <w:t>Dans le meilleur des cas</w:t>
      </w:r>
      <w:r w:rsidRPr="00B70E52">
        <w:t xml:space="preserve"> le tableau de valeur est trié à l’envers, de sorte qu’à chaque itération il n’y ait qu’une comparaison à faire. Comme on commence au deuxième élément, il y a donc </w:t>
      </w:r>
      <m:oMath>
        <m:r>
          <w:rPr>
            <w:rFonts w:ascii="Cambria Math" w:hAnsi="Cambria Math"/>
          </w:rPr>
          <m:t>n-1</m:t>
        </m:r>
      </m:oMath>
      <w:r w:rsidRPr="00B70E52">
        <w:t xml:space="preserve"> comparaisons à effectuer. </w:t>
      </w:r>
      <w:r w:rsidRPr="00B70E52">
        <w:rPr>
          <w:b/>
        </w:rPr>
        <w:t>La complexité est donc linéaire</w:t>
      </w:r>
      <w:r w:rsidRPr="00B70E52">
        <w:t xml:space="preserve"> : </w:t>
      </w:r>
      <m:oMath>
        <m:r>
          <w:rPr>
            <w:rFonts w:ascii="Cambria Math" w:hAnsi="Cambria Math"/>
          </w:rPr>
          <m:t>C(n)=O(n)</m:t>
        </m:r>
      </m:oMath>
      <w:r w:rsidRPr="00B70E52">
        <w:t>.</w:t>
      </w:r>
    </w:p>
    <w:p w14:paraId="49FD9577" w14:textId="77777777" w:rsidR="00E45E4B" w:rsidRPr="00E45E4B" w:rsidRDefault="00B70E52" w:rsidP="00E45E4B">
      <w:r w:rsidRPr="00B70E52">
        <w:rPr>
          <w:b/>
        </w:rPr>
        <w:t>Dans le pire des cas</w:t>
      </w:r>
      <w:r w:rsidRPr="00B70E52">
        <w:t xml:space="preserve"> le tableau est déjà trié. Il y a donc une comparaison à effectuer à la première étape, puis 2, puis 3, …, puis n-1. Soit un nombre total de comparaisons : </w:t>
      </w:r>
      <m:oMath>
        <m:r>
          <w:rPr>
            <w:rFonts w:ascii="Cambria Math" w:hAnsi="Cambria Math"/>
          </w:rPr>
          <m:t>1+2+3+4+…+(n-1)=</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rsidRPr="00B70E52">
        <w:t xml:space="preserve"> . </w:t>
      </w:r>
      <w:r w:rsidRPr="00B70E52">
        <w:rPr>
          <w:b/>
        </w:rPr>
        <w:t>La complexité est donc quadratique</w:t>
      </w:r>
      <w:r w:rsidRPr="00B70E52">
        <w:t xml:space="preserve"> : </w:t>
      </w:r>
      <m:oMath>
        <m:r>
          <w:rPr>
            <w:rFonts w:ascii="Cambria Math" w:hAnsi="Cambria Math"/>
          </w:rPr>
          <m:t>C(n)=O(n²)</m:t>
        </m:r>
      </m:oMath>
      <w:r w:rsidRPr="00B70E52">
        <w:t>.</w:t>
      </w:r>
    </w:p>
    <w:tbl>
      <w:tblPr>
        <w:tblStyle w:val="Grilledutableau"/>
        <w:tblW w:w="0" w:type="auto"/>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Look w:val="04A0" w:firstRow="1" w:lastRow="0" w:firstColumn="1" w:lastColumn="0" w:noHBand="0" w:noVBand="1"/>
      </w:tblPr>
      <w:tblGrid>
        <w:gridCol w:w="735"/>
        <w:gridCol w:w="9424"/>
      </w:tblGrid>
      <w:tr w:rsidR="00E33002" w14:paraId="0FAD0FB5" w14:textId="77777777" w:rsidTr="009F5474">
        <w:trPr>
          <w:cantSplit/>
        </w:trPr>
        <w:tc>
          <w:tcPr>
            <w:tcW w:w="735" w:type="dxa"/>
            <w:tcBorders>
              <w:top w:val="single" w:sz="24" w:space="0" w:color="FFFFFF" w:themeColor="background1"/>
              <w:bottom w:val="single" w:sz="24" w:space="0" w:color="FFFFFF" w:themeColor="background1"/>
            </w:tcBorders>
            <w:vAlign w:val="center"/>
          </w:tcPr>
          <w:p w14:paraId="205BE427" w14:textId="77777777" w:rsidR="00E33002" w:rsidRDefault="00E33002" w:rsidP="00092559">
            <w:pPr>
              <w:pStyle w:val="CentrMajuscule"/>
            </w:pPr>
            <w:r>
              <w:t>Note</w:t>
            </w:r>
          </w:p>
        </w:tc>
        <w:tc>
          <w:tcPr>
            <w:tcW w:w="9424" w:type="dxa"/>
            <w:tcBorders>
              <w:top w:val="single" w:sz="24" w:space="0" w:color="FFFFFF" w:themeColor="background1"/>
              <w:bottom w:val="single" w:sz="24" w:space="0" w:color="FFFFFF" w:themeColor="background1"/>
            </w:tcBorders>
            <w:shd w:val="clear" w:color="auto" w:fill="F2DBDB" w:themeFill="accent2" w:themeFillTint="33"/>
            <w:vAlign w:val="center"/>
          </w:tcPr>
          <w:p w14:paraId="004C718E" w14:textId="77777777" w:rsidR="00E33002" w:rsidRDefault="00E33002" w:rsidP="00092559">
            <w:r w:rsidRPr="00E33002">
              <w:t>On peut aussi montrer que la complexité en moyenne est de classe quadratique lorsque les permutations sont équiprobables. L’efficacité du tri par insertion est excellente lorsque le tableau est déjà trié ou « presque trié » (</w:t>
            </w:r>
            <m:oMath>
              <m:r>
                <w:rPr>
                  <w:rFonts w:ascii="Cambria Math" w:hAnsi="Cambria Math"/>
                </w:rPr>
                <m:t>C(n)=O(n)</m:t>
              </m:r>
            </m:oMath>
            <w:r w:rsidRPr="00E33002">
              <w:t>), à condition de prendre la bonne méthode.</w:t>
            </w:r>
          </w:p>
        </w:tc>
      </w:tr>
      <w:tr w:rsidR="009F5474" w14:paraId="0A9A07D2" w14:textId="77777777" w:rsidTr="009F5474">
        <w:tblPrEx>
          <w:tblBorders>
            <w:left w:val="single" w:sz="36" w:space="0" w:color="4F81BD" w:themeColor="accent1"/>
            <w:insideV w:val="single" w:sz="12" w:space="0" w:color="4F81BD" w:themeColor="accent1"/>
          </w:tblBorders>
        </w:tblPrEx>
        <w:trPr>
          <w:cantSplit/>
          <w:trHeight w:val="454"/>
        </w:trPr>
        <w:tc>
          <w:tcPr>
            <w:tcW w:w="734" w:type="dxa"/>
            <w:tcBorders>
              <w:top w:val="single" w:sz="24" w:space="0" w:color="FFFFFF" w:themeColor="background1"/>
              <w:bottom w:val="single" w:sz="24" w:space="0" w:color="FFFFFF" w:themeColor="background1"/>
            </w:tcBorders>
            <w:vAlign w:val="center"/>
          </w:tcPr>
          <w:p w14:paraId="7D40524B" w14:textId="77777777" w:rsidR="009F5474" w:rsidRDefault="009F5474" w:rsidP="00092559">
            <w:pPr>
              <w:pStyle w:val="CentrMajuscule"/>
            </w:pPr>
            <w:r>
              <w:t>Déf.</w:t>
            </w:r>
          </w:p>
        </w:tc>
        <w:tc>
          <w:tcPr>
            <w:tcW w:w="9425" w:type="dxa"/>
            <w:tcBorders>
              <w:top w:val="single" w:sz="24" w:space="0" w:color="FFFFFF" w:themeColor="background1"/>
              <w:bottom w:val="single" w:sz="24" w:space="0" w:color="FFFFFF" w:themeColor="background1"/>
            </w:tcBorders>
            <w:shd w:val="clear" w:color="auto" w:fill="DBE5F1" w:themeFill="accent1" w:themeFillTint="33"/>
            <w:vAlign w:val="center"/>
          </w:tcPr>
          <w:p w14:paraId="27A1F0A7" w14:textId="77777777" w:rsidR="009F5474" w:rsidRDefault="009F5474" w:rsidP="00092559">
            <w:r>
              <w:t xml:space="preserve">On montre que le nombre de comparaisons est en moyenne de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oMath>
            <w:r>
              <w:rPr>
                <w:rFonts w:eastAsiaTheme="minorEastAsia"/>
              </w:rPr>
              <w:t>.</w:t>
            </w:r>
          </w:p>
        </w:tc>
      </w:tr>
    </w:tbl>
    <w:p w14:paraId="522AABE6" w14:textId="77777777" w:rsidR="00A46124" w:rsidRDefault="009F5474" w:rsidP="00A46124">
      <w:r>
        <w:t>On souhaite vérifier cette propriété :</w:t>
      </w:r>
    </w:p>
    <w:p w14:paraId="4A1181A0" w14:textId="77777777" w:rsidR="009F5474" w:rsidRDefault="009F5474" w:rsidP="009F5474">
      <w:pPr>
        <w:pStyle w:val="QUESTION-TDTP"/>
      </w:pPr>
      <w:r>
        <w:t xml:space="preserve">Modifier la fonction </w:t>
      </w:r>
      <w:r w:rsidRPr="009F5474">
        <w:rPr>
          <w:rStyle w:val="InfoCar"/>
        </w:rPr>
        <w:t>TriInsertion(</w:t>
      </w:r>
      <w:r w:rsidR="00E61AFF" w:rsidRPr="00E61AFF">
        <w:rPr>
          <w:rStyle w:val="InfoCar"/>
        </w:rPr>
        <w:t>L</w:t>
      </w:r>
      <w:r w:rsidRPr="009F5474">
        <w:rPr>
          <w:rStyle w:val="InfoCar"/>
        </w:rPr>
        <w:t>)</w:t>
      </w:r>
      <w:r>
        <w:t xml:space="preserve"> pour qu'elle renvoie le nombre de comparaisons d'entiers réalisées.</w:t>
      </w:r>
    </w:p>
    <w:p w14:paraId="1CA6C69F" w14:textId="77777777" w:rsidR="009F5474" w:rsidRDefault="009F5474" w:rsidP="009F5474">
      <w:pPr>
        <w:pStyle w:val="QUESTION-TDTP"/>
      </w:pPr>
      <w:r>
        <w:t>Définir un protocole pour évaluer le nombre de comparaisons en moyenne. Ecrire un script le mettant en œuvre.</w:t>
      </w:r>
    </w:p>
    <w:tbl>
      <w:tblPr>
        <w:tblStyle w:val="Grilledutableau"/>
        <w:tblW w:w="0" w:type="auto"/>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Look w:val="04A0" w:firstRow="1" w:lastRow="0" w:firstColumn="1" w:lastColumn="0" w:noHBand="0" w:noVBand="1"/>
      </w:tblPr>
      <w:tblGrid>
        <w:gridCol w:w="735"/>
        <w:gridCol w:w="9424"/>
      </w:tblGrid>
      <w:tr w:rsidR="009F5474" w14:paraId="486B3306" w14:textId="77777777" w:rsidTr="00092559">
        <w:trPr>
          <w:cantSplit/>
        </w:trPr>
        <w:tc>
          <w:tcPr>
            <w:tcW w:w="737" w:type="dxa"/>
            <w:vAlign w:val="center"/>
          </w:tcPr>
          <w:p w14:paraId="451E8007" w14:textId="77777777" w:rsidR="009F5474" w:rsidRDefault="009F5474" w:rsidP="00092559">
            <w:pPr>
              <w:pStyle w:val="CentrMajuscule"/>
            </w:pPr>
            <w:r>
              <w:t>Note</w:t>
            </w:r>
          </w:p>
        </w:tc>
        <w:tc>
          <w:tcPr>
            <w:tcW w:w="9638" w:type="dxa"/>
            <w:tcBorders>
              <w:top w:val="single" w:sz="24" w:space="0" w:color="FFFFFF" w:themeColor="background1"/>
              <w:bottom w:val="single" w:sz="24" w:space="0" w:color="FFFFFF" w:themeColor="background1"/>
            </w:tcBorders>
            <w:shd w:val="clear" w:color="auto" w:fill="F2DBDB" w:themeFill="accent2" w:themeFillTint="33"/>
            <w:vAlign w:val="center"/>
          </w:tcPr>
          <w:p w14:paraId="3E226436" w14:textId="77777777" w:rsidR="009F5474" w:rsidRDefault="009F5474" w:rsidP="00092559">
            <w:r>
              <w:t xml:space="preserve">On pourra construire des listes aléatoires avec la fonction </w:t>
            </w:r>
            <w:r w:rsidRPr="009F5474">
              <w:rPr>
                <w:rStyle w:val="InfoCar"/>
              </w:rPr>
              <w:t>randint</w:t>
            </w:r>
            <w:r>
              <w:t xml:space="preserve"> du module </w:t>
            </w:r>
            <w:r w:rsidRPr="009F5474">
              <w:rPr>
                <w:rStyle w:val="InfoCar"/>
              </w:rPr>
              <w:t>random</w:t>
            </w:r>
            <w:r>
              <w:t>.</w:t>
            </w:r>
          </w:p>
        </w:tc>
      </w:tr>
    </w:tbl>
    <w:p w14:paraId="53914AFD" w14:textId="77777777" w:rsidR="006C375E" w:rsidRDefault="006C375E" w:rsidP="006C375E"/>
    <w:p w14:paraId="07F6B5A3" w14:textId="77777777" w:rsidR="006C375E" w:rsidRDefault="006C375E" w:rsidP="006C375E">
      <w:r>
        <w:br w:type="page"/>
      </w:r>
    </w:p>
    <w:p w14:paraId="1EA2ED02" w14:textId="77777777" w:rsidR="009F5474" w:rsidRDefault="00DE391F" w:rsidP="00DE391F">
      <w:pPr>
        <w:pStyle w:val="Titre1"/>
      </w:pPr>
      <w:r>
        <w:lastRenderedPageBreak/>
        <w:t>Tri fusion</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6C375E" w14:paraId="753E2318" w14:textId="77777777" w:rsidTr="00092559">
        <w:trPr>
          <w:cantSplit/>
          <w:trHeight w:val="1247"/>
        </w:trPr>
        <w:tc>
          <w:tcPr>
            <w:tcW w:w="737" w:type="dxa"/>
            <w:vAlign w:val="center"/>
          </w:tcPr>
          <w:p w14:paraId="6B6B2171" w14:textId="77777777" w:rsidR="006C375E" w:rsidRDefault="006C375E"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14:paraId="07EEE357" w14:textId="77777777" w:rsidR="006C375E" w:rsidRDefault="006C375E" w:rsidP="00092559">
            <w:r>
              <w:t>La méthode de tri fusion pour un tableau de données est la suivante :</w:t>
            </w:r>
          </w:p>
          <w:p w14:paraId="72943AAC" w14:textId="77777777" w:rsidR="006C375E" w:rsidRDefault="006C375E" w:rsidP="00092559">
            <w:pPr>
              <w:pStyle w:val="ListepucesTD"/>
            </w:pPr>
            <w:r>
              <w:t>On coupe en deux parties à peu près égales les données à trier.</w:t>
            </w:r>
          </w:p>
          <w:p w14:paraId="3B9BCFEC" w14:textId="77777777" w:rsidR="006C375E" w:rsidRDefault="006C375E" w:rsidP="00092559">
            <w:pPr>
              <w:pStyle w:val="ListepucesTD"/>
            </w:pPr>
            <w:r>
              <w:t>On trie les données de chaque partie par la méthode de tri fusion.</w:t>
            </w:r>
          </w:p>
          <w:p w14:paraId="638458E3" w14:textId="77777777" w:rsidR="006C375E" w:rsidRDefault="006C375E" w:rsidP="00092559">
            <w:pPr>
              <w:pStyle w:val="ListepucesTD"/>
            </w:pPr>
            <w:r>
              <w:t>On fusionne les deux parties en interclassant les données.</w:t>
            </w:r>
          </w:p>
          <w:p w14:paraId="6752F998" w14:textId="77777777" w:rsidR="006C375E" w:rsidRDefault="006C375E" w:rsidP="00092559">
            <w:r>
              <w:t>Il s’agit donc d’une méthode basée sur le principe de "diviser pour régner".</w:t>
            </w:r>
          </w:p>
        </w:tc>
      </w:tr>
    </w:tbl>
    <w:p w14:paraId="6BD5389E" w14:textId="77777777" w:rsidR="00DE391F" w:rsidRDefault="00DE391F" w:rsidP="00DE391F">
      <w:pPr>
        <w:pStyle w:val="Titre2"/>
      </w:pPr>
      <w:r>
        <w:t>Principe : tri d'un jeu de cartes</w:t>
      </w:r>
    </w:p>
    <w:tbl>
      <w:tblPr>
        <w:tblStyle w:val="Grilledutableau"/>
        <w:tblW w:w="10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6"/>
        <w:gridCol w:w="7722"/>
      </w:tblGrid>
      <w:tr w:rsidR="006C375E" w14:paraId="671876D3" w14:textId="77777777" w:rsidTr="006C375E">
        <w:trPr>
          <w:trHeight w:val="567"/>
        </w:trPr>
        <w:tc>
          <w:tcPr>
            <w:tcW w:w="2596" w:type="dxa"/>
          </w:tcPr>
          <w:p w14:paraId="6DE9EAA0" w14:textId="77777777" w:rsidR="006C375E" w:rsidRDefault="006C375E" w:rsidP="006C375E">
            <w:r w:rsidRPr="006C375E">
              <w:rPr>
                <w:noProof/>
              </w:rPr>
              <w:drawing>
                <wp:inline distT="0" distB="0" distL="0" distR="0" wp14:anchorId="50BEA20D" wp14:editId="3C5BC00A">
                  <wp:extent cx="1440000" cy="1440000"/>
                  <wp:effectExtent l="0" t="0" r="825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0000" cy="1440000"/>
                          </a:xfrm>
                          <a:prstGeom prst="rect">
                            <a:avLst/>
                          </a:prstGeom>
                        </pic:spPr>
                      </pic:pic>
                    </a:graphicData>
                  </a:graphic>
                </wp:inline>
              </w:drawing>
            </w:r>
          </w:p>
        </w:tc>
        <w:tc>
          <w:tcPr>
            <w:tcW w:w="7722" w:type="dxa"/>
          </w:tcPr>
          <w:p w14:paraId="41DAE540" w14:textId="77777777" w:rsidR="006C375E" w:rsidRDefault="006C375E" w:rsidP="006C375E">
            <w:pPr>
              <w:rPr>
                <w:rFonts w:eastAsiaTheme="minorEastAsia"/>
              </w:rPr>
            </w:pPr>
            <w:r>
              <w:t xml:space="preserve">Soit un paquet de </w:t>
            </w:r>
            <m:oMath>
              <m:r>
                <w:rPr>
                  <w:rFonts w:ascii="Cambria Math" w:hAnsi="Cambria Math"/>
                </w:rPr>
                <m:t>n</m:t>
              </m:r>
            </m:oMath>
            <w:r>
              <w:rPr>
                <w:rFonts w:eastAsiaTheme="minorEastAsia"/>
              </w:rPr>
              <w:t xml:space="preserve"> cartes :</w:t>
            </w:r>
          </w:p>
          <w:p w14:paraId="05999C19" w14:textId="77777777" w:rsidR="006C375E" w:rsidRDefault="006C375E" w:rsidP="006C375E">
            <w:pPr>
              <w:pStyle w:val="ListepucesTD"/>
            </w:pPr>
            <w:r>
              <w:t xml:space="preserve">On divise le paquet en deux </w:t>
            </w:r>
            <w:r w:rsidR="00654510">
              <w:t>parties sensiblement égales</w:t>
            </w:r>
          </w:p>
          <w:p w14:paraId="7106285F" w14:textId="77777777" w:rsidR="00654510" w:rsidRDefault="00654510" w:rsidP="006C375E">
            <w:pPr>
              <w:pStyle w:val="ListepucesTD"/>
            </w:pPr>
            <w:r>
              <w:t>Chacun de ces paquets est de nouveau divisé en deux parties</w:t>
            </w:r>
          </w:p>
          <w:p w14:paraId="1447B4AF" w14:textId="77777777" w:rsidR="00654510" w:rsidRPr="00DE391F" w:rsidRDefault="00654510" w:rsidP="006C375E">
            <w:pPr>
              <w:pStyle w:val="ListepucesTD"/>
            </w:pPr>
            <w:r>
              <w:t>Quand chacun des paquets ne contient plus qu'une seule carte, on fusionne les paquets deux à deux en ordonnant correctement les cartes</w:t>
            </w:r>
          </w:p>
          <w:p w14:paraId="1DEB4DE8" w14:textId="77777777" w:rsidR="006C375E" w:rsidRDefault="00654510" w:rsidP="006C375E">
            <w:r>
              <w:t>La méthode est donc récursive. La seule difficulté consiste en la fusion des deux paquets triés.</w:t>
            </w:r>
          </w:p>
        </w:tc>
      </w:tr>
    </w:tbl>
    <w:p w14:paraId="309369AD" w14:textId="77777777" w:rsidR="006C375E" w:rsidRPr="006C375E" w:rsidRDefault="00654510" w:rsidP="00654510">
      <w:pPr>
        <w:pStyle w:val="Titre2"/>
      </w:pPr>
      <w:r>
        <w:t>Application au tri de listes</w:t>
      </w:r>
    </w:p>
    <w:p w14:paraId="2249D057" w14:textId="77777777" w:rsidR="00A46124" w:rsidRDefault="00654510" w:rsidP="00A46124">
      <w:pPr>
        <w:rPr>
          <w:rFonts w:eastAsiaTheme="minorEastAsia"/>
        </w:rPr>
      </w:pPr>
      <w:r>
        <w:t xml:space="preserve">Soient deux listes </w:t>
      </w:r>
      <m:oMath>
        <m:r>
          <w:rPr>
            <w:rStyle w:val="InfoCar"/>
            <w:rFonts w:ascii="Cambria Math" w:hAnsi="Cambria Math"/>
          </w:rPr>
          <m:t>L1</m:t>
        </m:r>
      </m:oMath>
      <w:r>
        <w:rPr>
          <w:rFonts w:eastAsiaTheme="minorEastAsia"/>
        </w:rPr>
        <w:t xml:space="preserve"> et </w:t>
      </w:r>
      <m:oMath>
        <m:r>
          <w:rPr>
            <w:rStyle w:val="InfoCar"/>
            <w:rFonts w:ascii="Cambria Math" w:hAnsi="Cambria Math"/>
          </w:rPr>
          <m:t>L2</m:t>
        </m:r>
      </m:oMath>
      <w:r>
        <w:rPr>
          <w:rFonts w:eastAsiaTheme="minorEastAsia"/>
        </w:rPr>
        <w:t xml:space="preserve"> préalablement triées par ordre croissant. Le principe de la fusion consiste à comparer le premier élément de chaque liste et à ne conserver que le plus petit dans la liste fusionnée </w:t>
      </w:r>
      <m:oMath>
        <m:r>
          <w:rPr>
            <w:rStyle w:val="InfoCar"/>
            <w:rFonts w:ascii="Cambria Math" w:hAnsi="Cambria Math"/>
          </w:rPr>
          <m:t>L</m:t>
        </m:r>
      </m:oMath>
      <w:r>
        <w:rPr>
          <w:rFonts w:eastAsiaTheme="minorEastAsia"/>
        </w:rPr>
        <w:t xml:space="preserve">. On recommence jusqu'à ce que l'une des deux listes soient vides. On termine par ajouter le contenu de la liste non vide à </w:t>
      </w:r>
      <m:oMath>
        <m:r>
          <w:rPr>
            <w:rStyle w:val="InfoCar"/>
            <w:rFonts w:ascii="Cambria Math" w:hAnsi="Cambria Math"/>
          </w:rPr>
          <m:t>L</m:t>
        </m:r>
      </m:oMath>
      <w:r>
        <w:rPr>
          <w:rFonts w:eastAsiaTheme="minorEastAsia"/>
        </w:rPr>
        <w:t>.</w:t>
      </w:r>
    </w:p>
    <w:p w14:paraId="04CA5FD1" w14:textId="77777777" w:rsidR="00654510" w:rsidRDefault="00654510" w:rsidP="00654510">
      <w:pPr>
        <w:pStyle w:val="Titre3"/>
      </w:pPr>
      <w:r>
        <w:t>Algorithme de la fusion</w:t>
      </w:r>
    </w:p>
    <w:p w14:paraId="62CA8FF8" w14:textId="77777777" w:rsidR="00A46124" w:rsidRDefault="00654510" w:rsidP="00A46124">
      <w:r>
        <w:t xml:space="preserve">Soient deux listes </w:t>
      </w:r>
      <w:r w:rsidR="00E61AFF" w:rsidRPr="00E61AFF">
        <w:rPr>
          <w:rStyle w:val="InfoCar"/>
        </w:rPr>
        <w:t>L1</w:t>
      </w:r>
      <w:r>
        <w:rPr>
          <w:rFonts w:eastAsiaTheme="minorEastAsia"/>
        </w:rPr>
        <w:t xml:space="preserve"> et </w:t>
      </w:r>
      <w:r w:rsidR="00E61AFF" w:rsidRPr="00E61AFF">
        <w:rPr>
          <w:rStyle w:val="InfoCar"/>
        </w:rPr>
        <w:t>L2</w:t>
      </w:r>
      <w:r>
        <w:rPr>
          <w:rFonts w:eastAsiaTheme="minorEastAsia"/>
        </w:rPr>
        <w:t xml:space="preserve"> préalablement triées par ordre croissant que l'on souhaite fusionner dans la liste </w:t>
      </w:r>
      <w:r w:rsidR="00E61AFF" w:rsidRPr="00E61AFF">
        <w:rPr>
          <w:rStyle w:val="InfoCar"/>
        </w:rPr>
        <w:t>L</w:t>
      </w:r>
      <w:r>
        <w:rPr>
          <w:rFonts w:eastAsiaTheme="minorEastAsia"/>
        </w:rPr>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8493"/>
      </w:tblGrid>
      <w:tr w:rsidR="00654510" w14:paraId="0CB30218" w14:textId="77777777" w:rsidTr="00654510">
        <w:tc>
          <w:tcPr>
            <w:tcW w:w="563" w:type="dxa"/>
            <w:vAlign w:val="center"/>
          </w:tcPr>
          <w:p w14:paraId="1001FC08" w14:textId="77777777" w:rsidR="00654510" w:rsidRDefault="00654510" w:rsidP="00092559">
            <w:pPr>
              <w:pStyle w:val="InfoLigne"/>
            </w:pPr>
            <w:r>
              <w:t>1</w:t>
            </w:r>
          </w:p>
        </w:tc>
        <w:tc>
          <w:tcPr>
            <w:tcW w:w="9611" w:type="dxa"/>
            <w:gridSpan w:val="3"/>
            <w:vAlign w:val="center"/>
          </w:tcPr>
          <w:p w14:paraId="372E77B4" w14:textId="77777777" w:rsidR="00654510" w:rsidRDefault="00654510" w:rsidP="00092559">
            <w:pPr>
              <w:pStyle w:val="Info"/>
            </w:pPr>
            <w:r>
              <w:t xml:space="preserve">Tant qu'une des deux listes </w:t>
            </w:r>
            <w:r w:rsidR="008F328A">
              <w:t>n'est pas vide</w:t>
            </w:r>
          </w:p>
        </w:tc>
      </w:tr>
      <w:tr w:rsidR="008F328A" w14:paraId="4454603D" w14:textId="77777777" w:rsidTr="00092559">
        <w:tc>
          <w:tcPr>
            <w:tcW w:w="563" w:type="dxa"/>
            <w:vAlign w:val="center"/>
          </w:tcPr>
          <w:p w14:paraId="4A64140E" w14:textId="77777777" w:rsidR="008F328A" w:rsidRDefault="008F328A" w:rsidP="00092559">
            <w:pPr>
              <w:pStyle w:val="InfoLigne"/>
            </w:pPr>
            <w:r>
              <w:t>2</w:t>
            </w:r>
          </w:p>
        </w:tc>
        <w:tc>
          <w:tcPr>
            <w:tcW w:w="559" w:type="dxa"/>
            <w:vAlign w:val="center"/>
          </w:tcPr>
          <w:p w14:paraId="7C6245E8" w14:textId="77777777" w:rsidR="008F328A" w:rsidRDefault="008F328A" w:rsidP="00092559">
            <w:pPr>
              <w:pStyle w:val="Info"/>
            </w:pPr>
          </w:p>
        </w:tc>
        <w:tc>
          <w:tcPr>
            <w:tcW w:w="9052" w:type="dxa"/>
            <w:gridSpan w:val="2"/>
            <w:vAlign w:val="center"/>
          </w:tcPr>
          <w:p w14:paraId="6120D9E7" w14:textId="77777777" w:rsidR="008F328A" w:rsidRPr="008F328A" w:rsidRDefault="008F328A" w:rsidP="00092559">
            <w:pPr>
              <w:pStyle w:val="Info"/>
              <w:rPr>
                <w:rFonts w:ascii="Cambria Math" w:hAnsi="Cambria Math"/>
                <w:i/>
              </w:rPr>
            </w:pPr>
            <w:r>
              <w:t xml:space="preserve">Si le premier élément de </w:t>
            </w:r>
            <w:r w:rsidR="00E61AFF" w:rsidRPr="00E61AFF">
              <w:rPr>
                <w:rFonts w:eastAsiaTheme="minorEastAsia"/>
              </w:rPr>
              <w:t>L1</w:t>
            </w:r>
            <w:r>
              <w:rPr>
                <w:rFonts w:eastAsiaTheme="minorEastAsia"/>
              </w:rPr>
              <w:t xml:space="preserve"> est plus petit que le premier élément de </w:t>
            </w:r>
            <w:r w:rsidR="00E61AFF" w:rsidRPr="00E61AFF">
              <w:rPr>
                <w:rFonts w:eastAsiaTheme="minorEastAsia"/>
              </w:rPr>
              <w:t>L2</w:t>
            </w:r>
            <w:r>
              <w:rPr>
                <w:rFonts w:eastAsiaTheme="minorEastAsia"/>
              </w:rPr>
              <w:t>.</w:t>
            </w:r>
          </w:p>
        </w:tc>
      </w:tr>
      <w:tr w:rsidR="008F328A" w14:paraId="6BC3DA2B" w14:textId="77777777" w:rsidTr="00092559">
        <w:tc>
          <w:tcPr>
            <w:tcW w:w="563" w:type="dxa"/>
            <w:vAlign w:val="center"/>
          </w:tcPr>
          <w:p w14:paraId="73FCDE85" w14:textId="77777777" w:rsidR="008F328A" w:rsidRDefault="008F328A" w:rsidP="00092559">
            <w:pPr>
              <w:pStyle w:val="InfoLigne"/>
            </w:pPr>
            <w:r>
              <w:t>3</w:t>
            </w:r>
          </w:p>
        </w:tc>
        <w:tc>
          <w:tcPr>
            <w:tcW w:w="559" w:type="dxa"/>
            <w:vAlign w:val="center"/>
          </w:tcPr>
          <w:p w14:paraId="46F196C4" w14:textId="77777777" w:rsidR="008F328A" w:rsidRDefault="008F328A" w:rsidP="00092559">
            <w:pPr>
              <w:pStyle w:val="Info"/>
            </w:pPr>
          </w:p>
        </w:tc>
        <w:tc>
          <w:tcPr>
            <w:tcW w:w="559" w:type="dxa"/>
            <w:vAlign w:val="center"/>
          </w:tcPr>
          <w:p w14:paraId="3D31C02F" w14:textId="77777777" w:rsidR="008F328A" w:rsidRDefault="008F328A" w:rsidP="00092559">
            <w:pPr>
              <w:pStyle w:val="Info"/>
            </w:pPr>
          </w:p>
        </w:tc>
        <w:tc>
          <w:tcPr>
            <w:tcW w:w="8493" w:type="dxa"/>
            <w:vAlign w:val="center"/>
          </w:tcPr>
          <w:p w14:paraId="38A6A2E4" w14:textId="77777777" w:rsidR="008F328A" w:rsidRDefault="008F328A" w:rsidP="00092559">
            <w:pPr>
              <w:pStyle w:val="Info"/>
            </w:pPr>
            <w:r>
              <w:t xml:space="preserve">Retirer le premier élément de </w:t>
            </w:r>
            <w:r w:rsidR="00E61AFF" w:rsidRPr="00E61AFF">
              <w:rPr>
                <w:rFonts w:eastAsiaTheme="minorEastAsia"/>
              </w:rPr>
              <w:t>L1</w:t>
            </w:r>
            <w:r>
              <w:rPr>
                <w:rFonts w:eastAsiaTheme="minorEastAsia"/>
              </w:rPr>
              <w:t xml:space="preserve"> et l'ajouter à </w:t>
            </w:r>
            <w:r w:rsidR="00E61AFF" w:rsidRPr="00E61AFF">
              <w:rPr>
                <w:rFonts w:eastAsiaTheme="minorEastAsia"/>
              </w:rPr>
              <w:t>L</w:t>
            </w:r>
          </w:p>
        </w:tc>
      </w:tr>
      <w:tr w:rsidR="008F328A" w14:paraId="4B119F55" w14:textId="77777777" w:rsidTr="00092559">
        <w:tc>
          <w:tcPr>
            <w:tcW w:w="563" w:type="dxa"/>
            <w:vAlign w:val="center"/>
          </w:tcPr>
          <w:p w14:paraId="53959F8D" w14:textId="77777777" w:rsidR="008F328A" w:rsidRDefault="008F328A" w:rsidP="00092559">
            <w:pPr>
              <w:pStyle w:val="InfoLigne"/>
            </w:pPr>
            <w:r>
              <w:t>4</w:t>
            </w:r>
          </w:p>
        </w:tc>
        <w:tc>
          <w:tcPr>
            <w:tcW w:w="559" w:type="dxa"/>
            <w:vAlign w:val="center"/>
          </w:tcPr>
          <w:p w14:paraId="2E16CED9" w14:textId="77777777" w:rsidR="008F328A" w:rsidRDefault="008F328A" w:rsidP="00092559">
            <w:pPr>
              <w:pStyle w:val="Info"/>
            </w:pPr>
          </w:p>
        </w:tc>
        <w:tc>
          <w:tcPr>
            <w:tcW w:w="559" w:type="dxa"/>
            <w:vAlign w:val="center"/>
          </w:tcPr>
          <w:p w14:paraId="3C0A2084" w14:textId="77777777" w:rsidR="008F328A" w:rsidRDefault="008F328A" w:rsidP="00092559">
            <w:pPr>
              <w:pStyle w:val="Info"/>
            </w:pPr>
          </w:p>
        </w:tc>
        <w:tc>
          <w:tcPr>
            <w:tcW w:w="8493" w:type="dxa"/>
            <w:vAlign w:val="center"/>
          </w:tcPr>
          <w:p w14:paraId="6B8E3EF1" w14:textId="77777777" w:rsidR="008F328A" w:rsidRDefault="008F328A" w:rsidP="00092559">
            <w:pPr>
              <w:pStyle w:val="Info"/>
            </w:pPr>
            <w:r>
              <w:t xml:space="preserve">Sinon, retirer le premier élément de </w:t>
            </w:r>
            <w:r w:rsidR="00E61AFF" w:rsidRPr="00E61AFF">
              <w:rPr>
                <w:rFonts w:eastAsiaTheme="minorEastAsia"/>
              </w:rPr>
              <w:t>L2</w:t>
            </w:r>
            <w:r>
              <w:rPr>
                <w:rFonts w:eastAsiaTheme="minorEastAsia"/>
              </w:rPr>
              <w:t xml:space="preserve"> et l'ajouter à </w:t>
            </w:r>
            <w:r w:rsidR="00E61AFF" w:rsidRPr="00E61AFF">
              <w:rPr>
                <w:rFonts w:eastAsiaTheme="minorEastAsia"/>
              </w:rPr>
              <w:t>L</w:t>
            </w:r>
          </w:p>
        </w:tc>
      </w:tr>
      <w:tr w:rsidR="008F328A" w14:paraId="56F0BA8E" w14:textId="77777777" w:rsidTr="00092559">
        <w:tc>
          <w:tcPr>
            <w:tcW w:w="563" w:type="dxa"/>
            <w:vAlign w:val="center"/>
          </w:tcPr>
          <w:p w14:paraId="7E1A5C69" w14:textId="77777777" w:rsidR="008F328A" w:rsidRDefault="008F328A" w:rsidP="00092559">
            <w:pPr>
              <w:pStyle w:val="InfoLigne"/>
            </w:pPr>
            <w:r>
              <w:t>5</w:t>
            </w:r>
          </w:p>
        </w:tc>
        <w:tc>
          <w:tcPr>
            <w:tcW w:w="9611" w:type="dxa"/>
            <w:gridSpan w:val="3"/>
            <w:vAlign w:val="center"/>
          </w:tcPr>
          <w:p w14:paraId="545834DC" w14:textId="77777777" w:rsidR="008F328A" w:rsidRDefault="008F328A" w:rsidP="00092559">
            <w:pPr>
              <w:pStyle w:val="Info"/>
            </w:pPr>
            <w:r>
              <w:t xml:space="preserve">Si </w:t>
            </w:r>
            <w:r w:rsidR="00E61AFF" w:rsidRPr="00E61AFF">
              <w:rPr>
                <w:rFonts w:eastAsiaTheme="minorEastAsia"/>
              </w:rPr>
              <w:t>L1</w:t>
            </w:r>
            <w:r>
              <w:rPr>
                <w:rFonts w:eastAsiaTheme="minorEastAsia"/>
              </w:rPr>
              <w:t xml:space="preserve"> n'est pas vide</w:t>
            </w:r>
          </w:p>
        </w:tc>
      </w:tr>
      <w:tr w:rsidR="008F328A" w14:paraId="7E12DF61" w14:textId="77777777" w:rsidTr="00092559">
        <w:tc>
          <w:tcPr>
            <w:tcW w:w="563" w:type="dxa"/>
            <w:vAlign w:val="center"/>
          </w:tcPr>
          <w:p w14:paraId="6C31C33C" w14:textId="77777777" w:rsidR="008F328A" w:rsidRDefault="008F328A" w:rsidP="00092559">
            <w:pPr>
              <w:pStyle w:val="InfoLigne"/>
            </w:pPr>
            <w:r>
              <w:t>6</w:t>
            </w:r>
          </w:p>
        </w:tc>
        <w:tc>
          <w:tcPr>
            <w:tcW w:w="559" w:type="dxa"/>
            <w:vAlign w:val="center"/>
          </w:tcPr>
          <w:p w14:paraId="4C1BB2FB" w14:textId="77777777" w:rsidR="008F328A" w:rsidRDefault="008F328A" w:rsidP="00092559">
            <w:pPr>
              <w:pStyle w:val="Info"/>
            </w:pPr>
          </w:p>
        </w:tc>
        <w:tc>
          <w:tcPr>
            <w:tcW w:w="9052" w:type="dxa"/>
            <w:gridSpan w:val="2"/>
            <w:vAlign w:val="center"/>
          </w:tcPr>
          <w:p w14:paraId="5DAE2D76" w14:textId="77777777" w:rsidR="008F328A" w:rsidRDefault="008F328A" w:rsidP="00092559">
            <w:pPr>
              <w:pStyle w:val="Info"/>
            </w:pPr>
            <w:r>
              <w:t>E</w:t>
            </w:r>
            <w:r w:rsidRPr="008F328A">
              <w:t xml:space="preserve">lle est ajoutée à </w:t>
            </w:r>
            <w:r w:rsidR="00E61AFF" w:rsidRPr="00E61AFF">
              <w:rPr>
                <w:rFonts w:eastAsiaTheme="minorEastAsia"/>
              </w:rPr>
              <w:t>L</w:t>
            </w:r>
          </w:p>
        </w:tc>
      </w:tr>
      <w:tr w:rsidR="008F328A" w14:paraId="507ABBEB" w14:textId="77777777" w:rsidTr="00092559">
        <w:tc>
          <w:tcPr>
            <w:tcW w:w="563" w:type="dxa"/>
            <w:vAlign w:val="center"/>
          </w:tcPr>
          <w:p w14:paraId="35109270" w14:textId="77777777" w:rsidR="008F328A" w:rsidRDefault="008F328A" w:rsidP="00092559">
            <w:pPr>
              <w:pStyle w:val="InfoLigne"/>
            </w:pPr>
            <w:r>
              <w:t>7</w:t>
            </w:r>
          </w:p>
        </w:tc>
        <w:tc>
          <w:tcPr>
            <w:tcW w:w="559" w:type="dxa"/>
            <w:vAlign w:val="center"/>
          </w:tcPr>
          <w:p w14:paraId="57CE9273" w14:textId="77777777" w:rsidR="008F328A" w:rsidRDefault="008F328A" w:rsidP="00092559">
            <w:pPr>
              <w:pStyle w:val="Info"/>
            </w:pPr>
          </w:p>
        </w:tc>
        <w:tc>
          <w:tcPr>
            <w:tcW w:w="9052" w:type="dxa"/>
            <w:gridSpan w:val="2"/>
            <w:vAlign w:val="center"/>
          </w:tcPr>
          <w:p w14:paraId="2AD535B9" w14:textId="77777777" w:rsidR="008F328A" w:rsidRDefault="008F328A" w:rsidP="00092559">
            <w:pPr>
              <w:pStyle w:val="Info"/>
            </w:pPr>
            <w:r>
              <w:t xml:space="preserve">Sinon </w:t>
            </w:r>
            <w:r w:rsidR="00E61AFF" w:rsidRPr="00E61AFF">
              <w:rPr>
                <w:rFonts w:eastAsiaTheme="minorEastAsia"/>
              </w:rPr>
              <w:t>L2</w:t>
            </w:r>
            <w:r>
              <w:rPr>
                <w:rFonts w:eastAsiaTheme="minorEastAsia"/>
              </w:rPr>
              <w:t xml:space="preserve"> est ajoutée à </w:t>
            </w:r>
            <w:r w:rsidR="00E61AFF" w:rsidRPr="00E61AFF">
              <w:rPr>
                <w:rFonts w:eastAsiaTheme="minorEastAsia"/>
              </w:rPr>
              <w:t>L</w:t>
            </w:r>
          </w:p>
        </w:tc>
      </w:tr>
      <w:tr w:rsidR="008F328A" w14:paraId="0E23DE8C" w14:textId="77777777" w:rsidTr="00092559">
        <w:tc>
          <w:tcPr>
            <w:tcW w:w="563" w:type="dxa"/>
            <w:vAlign w:val="center"/>
          </w:tcPr>
          <w:p w14:paraId="0F880BAD" w14:textId="77777777" w:rsidR="008F328A" w:rsidRDefault="008F328A" w:rsidP="00092559">
            <w:pPr>
              <w:pStyle w:val="InfoLigne"/>
            </w:pPr>
            <w:r>
              <w:t>8</w:t>
            </w:r>
          </w:p>
        </w:tc>
        <w:tc>
          <w:tcPr>
            <w:tcW w:w="9611" w:type="dxa"/>
            <w:gridSpan w:val="3"/>
            <w:vAlign w:val="center"/>
          </w:tcPr>
          <w:p w14:paraId="7134B580" w14:textId="77777777" w:rsidR="008F328A" w:rsidRDefault="008F328A" w:rsidP="00092559">
            <w:pPr>
              <w:pStyle w:val="Info"/>
            </w:pPr>
            <w:r>
              <w:t xml:space="preserve">Renvoyer </w:t>
            </w:r>
            <w:r w:rsidR="00E61AFF" w:rsidRPr="00E61AFF">
              <w:rPr>
                <w:rFonts w:eastAsiaTheme="minorEastAsia"/>
              </w:rPr>
              <w:t>L</w:t>
            </w:r>
          </w:p>
        </w:tc>
      </w:tr>
    </w:tbl>
    <w:p w14:paraId="111D5BD5" w14:textId="77777777" w:rsidR="00A46124" w:rsidRDefault="00D97259" w:rsidP="00D97259">
      <w:pPr>
        <w:pStyle w:val="Titre3"/>
      </w:pPr>
      <w:r>
        <w:t>Script Python de la fusion</w:t>
      </w:r>
    </w:p>
    <w:p w14:paraId="2E58ABFC" w14:textId="77777777" w:rsidR="00A46124" w:rsidRDefault="00594B73" w:rsidP="00594B73">
      <w:pPr>
        <w:pStyle w:val="QUESTION-TDTP"/>
      </w:pPr>
      <w:r>
        <w:t xml:space="preserve">Ecrire en Python le script de la fonction </w:t>
      </w:r>
      <w:r w:rsidRPr="00594B73">
        <w:rPr>
          <w:rStyle w:val="InfoCar"/>
        </w:rPr>
        <w:t>fusion(L1,L2)</w:t>
      </w:r>
      <w:r w:rsidRPr="00594B73">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594B73" w14:paraId="30D5224B" w14:textId="77777777" w:rsidTr="00594B73">
        <w:trPr>
          <w:trHeight w:val="454"/>
        </w:trPr>
        <w:tc>
          <w:tcPr>
            <w:tcW w:w="565" w:type="dxa"/>
            <w:tcBorders>
              <w:right w:val="single" w:sz="6" w:space="0" w:color="auto"/>
            </w:tcBorders>
            <w:vAlign w:val="center"/>
          </w:tcPr>
          <w:p w14:paraId="1ACA9F77" w14:textId="77777777" w:rsidR="00594B73" w:rsidRDefault="00594B73" w:rsidP="00092559">
            <w:pPr>
              <w:pStyle w:val="InfoLigne"/>
            </w:pPr>
            <w:r>
              <w:t>1</w:t>
            </w:r>
          </w:p>
        </w:tc>
        <w:tc>
          <w:tcPr>
            <w:tcW w:w="559" w:type="dxa"/>
            <w:tcBorders>
              <w:top w:val="single" w:sz="12" w:space="0" w:color="auto"/>
              <w:left w:val="single" w:sz="6" w:space="0" w:color="auto"/>
              <w:bottom w:val="nil"/>
              <w:right w:val="dashed" w:sz="4" w:space="0" w:color="A6A6A6" w:themeColor="background1" w:themeShade="A6"/>
            </w:tcBorders>
            <w:vAlign w:val="center"/>
          </w:tcPr>
          <w:p w14:paraId="6A54658E" w14:textId="77777777" w:rsidR="00594B73" w:rsidRDefault="00594B73" w:rsidP="00092559">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42C8E3CF" w14:textId="77777777" w:rsidR="00594B73" w:rsidRDefault="00594B73" w:rsidP="00092559">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2FD85344" w14:textId="77777777" w:rsidR="00594B73" w:rsidRDefault="00594B73" w:rsidP="00092559">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18FF3418" w14:textId="77777777" w:rsidR="00594B73" w:rsidRDefault="00594B73" w:rsidP="00092559">
            <w:pPr>
              <w:pStyle w:val="Info"/>
            </w:pPr>
          </w:p>
        </w:tc>
        <w:tc>
          <w:tcPr>
            <w:tcW w:w="7373" w:type="dxa"/>
            <w:tcBorders>
              <w:top w:val="single" w:sz="12" w:space="0" w:color="auto"/>
              <w:left w:val="dashed" w:sz="4" w:space="0" w:color="A6A6A6" w:themeColor="background1" w:themeShade="A6"/>
              <w:bottom w:val="nil"/>
            </w:tcBorders>
            <w:vAlign w:val="center"/>
          </w:tcPr>
          <w:p w14:paraId="117E2EC6" w14:textId="77777777" w:rsidR="00594B73" w:rsidRDefault="00594B73" w:rsidP="00092559">
            <w:pPr>
              <w:pStyle w:val="Info"/>
            </w:pPr>
          </w:p>
        </w:tc>
      </w:tr>
      <w:tr w:rsidR="00594B73" w14:paraId="6E2F0D14" w14:textId="77777777" w:rsidTr="00594B73">
        <w:trPr>
          <w:trHeight w:val="454"/>
        </w:trPr>
        <w:tc>
          <w:tcPr>
            <w:tcW w:w="565" w:type="dxa"/>
            <w:tcBorders>
              <w:right w:val="single" w:sz="6" w:space="0" w:color="auto"/>
            </w:tcBorders>
            <w:vAlign w:val="center"/>
          </w:tcPr>
          <w:p w14:paraId="7B917235" w14:textId="77777777" w:rsidR="00594B73" w:rsidRDefault="00594B73" w:rsidP="00092559">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15D748BA"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F0DC994"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EFB33F1"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6048416"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464C0A2C" w14:textId="77777777" w:rsidR="00594B73" w:rsidRDefault="00594B73" w:rsidP="00092559">
            <w:pPr>
              <w:pStyle w:val="Info"/>
            </w:pPr>
          </w:p>
        </w:tc>
      </w:tr>
      <w:tr w:rsidR="00594B73" w14:paraId="3BE81FA3" w14:textId="77777777" w:rsidTr="00594B73">
        <w:trPr>
          <w:trHeight w:val="454"/>
        </w:trPr>
        <w:tc>
          <w:tcPr>
            <w:tcW w:w="565" w:type="dxa"/>
            <w:tcBorders>
              <w:right w:val="single" w:sz="6" w:space="0" w:color="auto"/>
            </w:tcBorders>
            <w:vAlign w:val="center"/>
          </w:tcPr>
          <w:p w14:paraId="1E15A2F7" w14:textId="77777777" w:rsidR="00594B73" w:rsidRDefault="00594B73" w:rsidP="00092559">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3F19AA62"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6AA4479"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D11ABC0"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9F6BDC5"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59DAD9F3" w14:textId="77777777" w:rsidR="00594B73" w:rsidRDefault="00594B73" w:rsidP="00092559">
            <w:pPr>
              <w:pStyle w:val="Info"/>
            </w:pPr>
          </w:p>
        </w:tc>
      </w:tr>
      <w:tr w:rsidR="00594B73" w14:paraId="430E432D" w14:textId="77777777" w:rsidTr="00594B73">
        <w:trPr>
          <w:trHeight w:val="454"/>
        </w:trPr>
        <w:tc>
          <w:tcPr>
            <w:tcW w:w="565" w:type="dxa"/>
            <w:tcBorders>
              <w:right w:val="single" w:sz="6" w:space="0" w:color="auto"/>
            </w:tcBorders>
            <w:vAlign w:val="center"/>
          </w:tcPr>
          <w:p w14:paraId="53127A51" w14:textId="77777777" w:rsidR="00594B73" w:rsidRDefault="00594B73" w:rsidP="00092559">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06EB67EC"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FFE6AD4"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E55134B"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0D1FAA4"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6289299C" w14:textId="77777777" w:rsidR="00594B73" w:rsidRDefault="00594B73" w:rsidP="00092559">
            <w:pPr>
              <w:pStyle w:val="Info"/>
            </w:pPr>
          </w:p>
        </w:tc>
      </w:tr>
      <w:tr w:rsidR="00594B73" w14:paraId="71BE2170" w14:textId="77777777" w:rsidTr="00594B73">
        <w:trPr>
          <w:trHeight w:val="454"/>
        </w:trPr>
        <w:tc>
          <w:tcPr>
            <w:tcW w:w="565" w:type="dxa"/>
            <w:tcBorders>
              <w:right w:val="single" w:sz="6" w:space="0" w:color="auto"/>
            </w:tcBorders>
            <w:vAlign w:val="center"/>
          </w:tcPr>
          <w:p w14:paraId="1533F8B5" w14:textId="77777777" w:rsidR="00594B73" w:rsidRDefault="00594B73" w:rsidP="00092559">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14:paraId="05D8E5B0"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CF051AC"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A7A314A"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CC1BCD3"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4F75B56E" w14:textId="77777777" w:rsidR="00594B73" w:rsidRDefault="00594B73" w:rsidP="00092559">
            <w:pPr>
              <w:pStyle w:val="Info"/>
            </w:pPr>
          </w:p>
        </w:tc>
      </w:tr>
      <w:tr w:rsidR="00594B73" w14:paraId="35C33A61" w14:textId="77777777" w:rsidTr="00594B73">
        <w:trPr>
          <w:trHeight w:val="454"/>
        </w:trPr>
        <w:tc>
          <w:tcPr>
            <w:tcW w:w="565" w:type="dxa"/>
            <w:tcBorders>
              <w:right w:val="single" w:sz="6" w:space="0" w:color="auto"/>
            </w:tcBorders>
            <w:vAlign w:val="center"/>
          </w:tcPr>
          <w:p w14:paraId="2615B5C8" w14:textId="77777777" w:rsidR="00594B73" w:rsidRDefault="00594B73" w:rsidP="00092559">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14:paraId="29EB894F"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BFF5265"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D08DD76"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824B980"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33ED6833" w14:textId="77777777" w:rsidR="00594B73" w:rsidRDefault="00594B73" w:rsidP="00092559">
            <w:pPr>
              <w:pStyle w:val="Info"/>
            </w:pPr>
          </w:p>
        </w:tc>
      </w:tr>
      <w:tr w:rsidR="00594B73" w14:paraId="58DFE17E" w14:textId="77777777" w:rsidTr="00594B73">
        <w:trPr>
          <w:trHeight w:val="454"/>
        </w:trPr>
        <w:tc>
          <w:tcPr>
            <w:tcW w:w="565" w:type="dxa"/>
            <w:tcBorders>
              <w:right w:val="single" w:sz="6" w:space="0" w:color="auto"/>
            </w:tcBorders>
            <w:vAlign w:val="center"/>
          </w:tcPr>
          <w:p w14:paraId="1DA36A84" w14:textId="77777777" w:rsidR="00594B73" w:rsidRDefault="00594B73" w:rsidP="00092559">
            <w:pPr>
              <w:pStyle w:val="InfoLigne"/>
            </w:pPr>
            <w:r>
              <w:t>7</w:t>
            </w:r>
          </w:p>
        </w:tc>
        <w:tc>
          <w:tcPr>
            <w:tcW w:w="559" w:type="dxa"/>
            <w:tcBorders>
              <w:top w:val="nil"/>
              <w:left w:val="single" w:sz="6" w:space="0" w:color="auto"/>
              <w:bottom w:val="nil"/>
              <w:right w:val="dashed" w:sz="4" w:space="0" w:color="A6A6A6" w:themeColor="background1" w:themeShade="A6"/>
            </w:tcBorders>
            <w:vAlign w:val="center"/>
          </w:tcPr>
          <w:p w14:paraId="213A042D"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9BEEAFE"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C49F867"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CCB50FF"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1EEF2EB7" w14:textId="77777777" w:rsidR="00594B73" w:rsidRDefault="00594B73" w:rsidP="00092559">
            <w:pPr>
              <w:pStyle w:val="Info"/>
            </w:pPr>
          </w:p>
        </w:tc>
      </w:tr>
      <w:tr w:rsidR="00594B73" w14:paraId="16415BAA" w14:textId="77777777" w:rsidTr="00594B73">
        <w:trPr>
          <w:trHeight w:val="454"/>
        </w:trPr>
        <w:tc>
          <w:tcPr>
            <w:tcW w:w="565" w:type="dxa"/>
            <w:tcBorders>
              <w:right w:val="single" w:sz="6" w:space="0" w:color="auto"/>
            </w:tcBorders>
            <w:vAlign w:val="center"/>
          </w:tcPr>
          <w:p w14:paraId="1FDA95C3" w14:textId="77777777" w:rsidR="00594B73" w:rsidRDefault="00594B73" w:rsidP="00092559">
            <w:pPr>
              <w:pStyle w:val="InfoLigne"/>
            </w:pPr>
            <w:r>
              <w:t>8</w:t>
            </w:r>
          </w:p>
        </w:tc>
        <w:tc>
          <w:tcPr>
            <w:tcW w:w="559" w:type="dxa"/>
            <w:tcBorders>
              <w:top w:val="nil"/>
              <w:left w:val="single" w:sz="6" w:space="0" w:color="auto"/>
              <w:bottom w:val="nil"/>
              <w:right w:val="dashed" w:sz="4" w:space="0" w:color="A6A6A6" w:themeColor="background1" w:themeShade="A6"/>
            </w:tcBorders>
            <w:vAlign w:val="center"/>
          </w:tcPr>
          <w:p w14:paraId="1FB01E67"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28B109D"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C091D8A"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4BF346A"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264A94F6" w14:textId="77777777" w:rsidR="00594B73" w:rsidRDefault="00594B73" w:rsidP="00092559">
            <w:pPr>
              <w:pStyle w:val="Info"/>
            </w:pPr>
          </w:p>
        </w:tc>
      </w:tr>
      <w:tr w:rsidR="00594B73" w14:paraId="090D4321" w14:textId="77777777" w:rsidTr="00594B73">
        <w:trPr>
          <w:trHeight w:val="454"/>
        </w:trPr>
        <w:tc>
          <w:tcPr>
            <w:tcW w:w="565" w:type="dxa"/>
            <w:tcBorders>
              <w:right w:val="single" w:sz="6" w:space="0" w:color="auto"/>
            </w:tcBorders>
            <w:vAlign w:val="center"/>
          </w:tcPr>
          <w:p w14:paraId="6466485F" w14:textId="77777777" w:rsidR="00594B73" w:rsidRDefault="00594B73" w:rsidP="00092559">
            <w:pPr>
              <w:pStyle w:val="InfoLigne"/>
            </w:pPr>
            <w:r>
              <w:t>9</w:t>
            </w:r>
          </w:p>
        </w:tc>
        <w:tc>
          <w:tcPr>
            <w:tcW w:w="559" w:type="dxa"/>
            <w:tcBorders>
              <w:top w:val="nil"/>
              <w:left w:val="single" w:sz="6" w:space="0" w:color="auto"/>
              <w:bottom w:val="nil"/>
              <w:right w:val="dashed" w:sz="4" w:space="0" w:color="A6A6A6" w:themeColor="background1" w:themeShade="A6"/>
            </w:tcBorders>
            <w:vAlign w:val="center"/>
          </w:tcPr>
          <w:p w14:paraId="42F34685"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9E52646"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6FA099F"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14FE976"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61BC1F65" w14:textId="77777777" w:rsidR="00594B73" w:rsidRDefault="00594B73" w:rsidP="00092559">
            <w:pPr>
              <w:pStyle w:val="Info"/>
            </w:pPr>
          </w:p>
        </w:tc>
      </w:tr>
      <w:tr w:rsidR="00594B73" w14:paraId="4D91C7DF" w14:textId="77777777" w:rsidTr="00594B73">
        <w:trPr>
          <w:trHeight w:val="454"/>
        </w:trPr>
        <w:tc>
          <w:tcPr>
            <w:tcW w:w="565" w:type="dxa"/>
            <w:tcBorders>
              <w:right w:val="single" w:sz="6" w:space="0" w:color="auto"/>
            </w:tcBorders>
            <w:vAlign w:val="center"/>
          </w:tcPr>
          <w:p w14:paraId="5CD50FDE" w14:textId="77777777" w:rsidR="00594B73" w:rsidRDefault="00594B73" w:rsidP="00092559">
            <w:pPr>
              <w:pStyle w:val="InfoLigne"/>
            </w:pPr>
            <w:r>
              <w:t>10</w:t>
            </w:r>
          </w:p>
        </w:tc>
        <w:tc>
          <w:tcPr>
            <w:tcW w:w="559" w:type="dxa"/>
            <w:tcBorders>
              <w:top w:val="nil"/>
              <w:left w:val="single" w:sz="6" w:space="0" w:color="auto"/>
              <w:bottom w:val="nil"/>
              <w:right w:val="dashed" w:sz="4" w:space="0" w:color="A6A6A6" w:themeColor="background1" w:themeShade="A6"/>
            </w:tcBorders>
            <w:vAlign w:val="center"/>
          </w:tcPr>
          <w:p w14:paraId="74CEB167"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878C2FD"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BDD4672"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2E4316C"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4748C3F1" w14:textId="77777777" w:rsidR="00594B73" w:rsidRDefault="00594B73" w:rsidP="00092559">
            <w:pPr>
              <w:pStyle w:val="Info"/>
            </w:pPr>
          </w:p>
        </w:tc>
      </w:tr>
      <w:tr w:rsidR="00594B73" w14:paraId="5311B5D1" w14:textId="77777777" w:rsidTr="00594B73">
        <w:trPr>
          <w:trHeight w:val="454"/>
        </w:trPr>
        <w:tc>
          <w:tcPr>
            <w:tcW w:w="565" w:type="dxa"/>
            <w:tcBorders>
              <w:bottom w:val="nil"/>
              <w:right w:val="single" w:sz="6" w:space="0" w:color="auto"/>
            </w:tcBorders>
            <w:vAlign w:val="center"/>
          </w:tcPr>
          <w:p w14:paraId="6CAD8F40" w14:textId="77777777" w:rsidR="00594B73" w:rsidRDefault="00594B73" w:rsidP="00092559">
            <w:pPr>
              <w:pStyle w:val="InfoLigne"/>
            </w:pPr>
            <w:r>
              <w:t>11</w:t>
            </w:r>
          </w:p>
        </w:tc>
        <w:tc>
          <w:tcPr>
            <w:tcW w:w="559" w:type="dxa"/>
            <w:tcBorders>
              <w:top w:val="nil"/>
              <w:left w:val="single" w:sz="6" w:space="0" w:color="auto"/>
              <w:bottom w:val="nil"/>
              <w:right w:val="dashed" w:sz="4" w:space="0" w:color="A6A6A6" w:themeColor="background1" w:themeShade="A6"/>
            </w:tcBorders>
            <w:vAlign w:val="center"/>
          </w:tcPr>
          <w:p w14:paraId="595D70E7"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0C1220F"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C4498FA" w14:textId="77777777"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EAD8EA8" w14:textId="77777777" w:rsidR="00594B73" w:rsidRDefault="00594B73" w:rsidP="00092559">
            <w:pPr>
              <w:pStyle w:val="Info"/>
            </w:pPr>
          </w:p>
        </w:tc>
        <w:tc>
          <w:tcPr>
            <w:tcW w:w="7373" w:type="dxa"/>
            <w:tcBorders>
              <w:top w:val="nil"/>
              <w:left w:val="dashed" w:sz="4" w:space="0" w:color="A6A6A6" w:themeColor="background1" w:themeShade="A6"/>
              <w:bottom w:val="nil"/>
            </w:tcBorders>
            <w:vAlign w:val="center"/>
          </w:tcPr>
          <w:p w14:paraId="534682B8" w14:textId="77777777" w:rsidR="00594B73" w:rsidRDefault="00594B73" w:rsidP="00092559">
            <w:pPr>
              <w:pStyle w:val="Info"/>
            </w:pPr>
          </w:p>
        </w:tc>
      </w:tr>
      <w:tr w:rsidR="00594B73" w14:paraId="23F7B71F" w14:textId="77777777" w:rsidTr="00594B73">
        <w:trPr>
          <w:trHeight w:val="454"/>
        </w:trPr>
        <w:tc>
          <w:tcPr>
            <w:tcW w:w="565" w:type="dxa"/>
            <w:tcBorders>
              <w:top w:val="nil"/>
              <w:bottom w:val="single" w:sz="12" w:space="0" w:color="auto"/>
              <w:right w:val="single" w:sz="6" w:space="0" w:color="auto"/>
            </w:tcBorders>
            <w:vAlign w:val="center"/>
          </w:tcPr>
          <w:p w14:paraId="6978FF1F" w14:textId="77777777" w:rsidR="00594B73" w:rsidRDefault="00594B73" w:rsidP="00092559">
            <w:pPr>
              <w:pStyle w:val="InfoLigne"/>
            </w:pPr>
            <w:r>
              <w:t>12</w:t>
            </w:r>
          </w:p>
        </w:tc>
        <w:tc>
          <w:tcPr>
            <w:tcW w:w="559" w:type="dxa"/>
            <w:tcBorders>
              <w:top w:val="nil"/>
              <w:left w:val="single" w:sz="6" w:space="0" w:color="auto"/>
              <w:bottom w:val="single" w:sz="12" w:space="0" w:color="auto"/>
              <w:right w:val="dashed" w:sz="4" w:space="0" w:color="A6A6A6" w:themeColor="background1" w:themeShade="A6"/>
            </w:tcBorders>
            <w:vAlign w:val="center"/>
          </w:tcPr>
          <w:p w14:paraId="61E02D30" w14:textId="77777777" w:rsidR="00594B73" w:rsidRDefault="00594B73" w:rsidP="00092559">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70327DF9" w14:textId="77777777" w:rsidR="00594B73" w:rsidRDefault="00594B73" w:rsidP="00092559">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5C17BD1B" w14:textId="77777777" w:rsidR="00594B73" w:rsidRDefault="00594B73" w:rsidP="00092559">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15BE9432" w14:textId="77777777" w:rsidR="00594B73" w:rsidRDefault="00594B73" w:rsidP="00092559">
            <w:pPr>
              <w:pStyle w:val="Info"/>
            </w:pPr>
          </w:p>
        </w:tc>
        <w:tc>
          <w:tcPr>
            <w:tcW w:w="7373" w:type="dxa"/>
            <w:tcBorders>
              <w:top w:val="nil"/>
              <w:left w:val="dashed" w:sz="4" w:space="0" w:color="A6A6A6" w:themeColor="background1" w:themeShade="A6"/>
              <w:bottom w:val="single" w:sz="12" w:space="0" w:color="auto"/>
            </w:tcBorders>
            <w:vAlign w:val="center"/>
          </w:tcPr>
          <w:p w14:paraId="4B47FE68" w14:textId="77777777" w:rsidR="00594B73" w:rsidRDefault="00594B73" w:rsidP="00092559">
            <w:pPr>
              <w:pStyle w:val="Info"/>
            </w:pPr>
          </w:p>
        </w:tc>
      </w:tr>
    </w:tbl>
    <w:p w14:paraId="7138E3D8" w14:textId="77777777" w:rsidR="00D97259" w:rsidRDefault="007831C4" w:rsidP="007831C4">
      <w:pPr>
        <w:pStyle w:val="Titre3"/>
      </w:pPr>
      <w:r>
        <w:lastRenderedPageBreak/>
        <w:t>Réalisation du tri</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8493"/>
      </w:tblGrid>
      <w:tr w:rsidR="007831C4" w14:paraId="179641C3" w14:textId="77777777" w:rsidTr="007831C4">
        <w:tc>
          <w:tcPr>
            <w:tcW w:w="563" w:type="dxa"/>
            <w:vAlign w:val="center"/>
          </w:tcPr>
          <w:p w14:paraId="2E89CF87" w14:textId="77777777" w:rsidR="007831C4" w:rsidRDefault="007831C4" w:rsidP="00092559">
            <w:pPr>
              <w:pStyle w:val="InfoLigne"/>
            </w:pPr>
            <w:r>
              <w:t>1</w:t>
            </w:r>
          </w:p>
        </w:tc>
        <w:tc>
          <w:tcPr>
            <w:tcW w:w="9611" w:type="dxa"/>
            <w:gridSpan w:val="3"/>
            <w:vAlign w:val="center"/>
          </w:tcPr>
          <w:p w14:paraId="77EB43D5" w14:textId="77777777" w:rsidR="007831C4" w:rsidRDefault="007831C4" w:rsidP="00092559">
            <w:pPr>
              <w:pStyle w:val="Info"/>
            </w:pPr>
            <w:r w:rsidRPr="00C830A3">
              <w:rPr>
                <w:color w:val="E36C0A" w:themeColor="accent6" w:themeShade="BF"/>
              </w:rPr>
              <w:t xml:space="preserve">def </w:t>
            </w:r>
            <w:r w:rsidRPr="00C830A3">
              <w:rPr>
                <w:color w:val="0070C0"/>
              </w:rPr>
              <w:t>TriFusion</w:t>
            </w:r>
            <w:r>
              <w:t>(</w:t>
            </w:r>
            <w:r w:rsidR="00C830A3" w:rsidRPr="00C830A3">
              <w:rPr>
                <w:rFonts w:eastAsiaTheme="minorEastAsia"/>
              </w:rPr>
              <w:t>L</w:t>
            </w:r>
            <w:r>
              <w:t>):</w:t>
            </w:r>
          </w:p>
        </w:tc>
      </w:tr>
      <w:tr w:rsidR="007831C4" w14:paraId="23071C07" w14:textId="77777777" w:rsidTr="00092559">
        <w:tc>
          <w:tcPr>
            <w:tcW w:w="563" w:type="dxa"/>
            <w:vAlign w:val="center"/>
          </w:tcPr>
          <w:p w14:paraId="7A658138" w14:textId="77777777" w:rsidR="007831C4" w:rsidRDefault="007831C4" w:rsidP="00092559">
            <w:pPr>
              <w:pStyle w:val="InfoLigne"/>
            </w:pPr>
            <w:r>
              <w:t>2</w:t>
            </w:r>
          </w:p>
        </w:tc>
        <w:tc>
          <w:tcPr>
            <w:tcW w:w="559" w:type="dxa"/>
            <w:vAlign w:val="center"/>
          </w:tcPr>
          <w:p w14:paraId="231B4811" w14:textId="77777777" w:rsidR="007831C4" w:rsidRDefault="007831C4" w:rsidP="00092559">
            <w:pPr>
              <w:pStyle w:val="Info"/>
            </w:pPr>
          </w:p>
        </w:tc>
        <w:tc>
          <w:tcPr>
            <w:tcW w:w="9052" w:type="dxa"/>
            <w:gridSpan w:val="2"/>
            <w:vAlign w:val="center"/>
          </w:tcPr>
          <w:p w14:paraId="68A87E6D" w14:textId="77777777" w:rsidR="007831C4" w:rsidRDefault="007831C4" w:rsidP="00092559">
            <w:pPr>
              <w:pStyle w:val="Info"/>
            </w:pPr>
            <w:r w:rsidRPr="00C830A3">
              <w:rPr>
                <w:color w:val="E36C0A" w:themeColor="accent6" w:themeShade="BF"/>
              </w:rPr>
              <w:t xml:space="preserve">if </w:t>
            </w:r>
            <w:r w:rsidRPr="00C830A3">
              <w:rPr>
                <w:color w:val="7030A0"/>
              </w:rPr>
              <w:t>len</w:t>
            </w:r>
            <w:r>
              <w:t>(L)&lt;=1:</w:t>
            </w:r>
          </w:p>
        </w:tc>
      </w:tr>
      <w:tr w:rsidR="007831C4" w14:paraId="4EE40682" w14:textId="77777777" w:rsidTr="00092559">
        <w:tc>
          <w:tcPr>
            <w:tcW w:w="563" w:type="dxa"/>
            <w:vAlign w:val="center"/>
          </w:tcPr>
          <w:p w14:paraId="62CAF8C1" w14:textId="77777777" w:rsidR="007831C4" w:rsidRDefault="007831C4" w:rsidP="00092559">
            <w:pPr>
              <w:pStyle w:val="InfoLigne"/>
            </w:pPr>
            <w:r>
              <w:t>3</w:t>
            </w:r>
          </w:p>
        </w:tc>
        <w:tc>
          <w:tcPr>
            <w:tcW w:w="559" w:type="dxa"/>
            <w:vAlign w:val="center"/>
          </w:tcPr>
          <w:p w14:paraId="1FB5F781" w14:textId="77777777" w:rsidR="007831C4" w:rsidRDefault="007831C4" w:rsidP="00092559">
            <w:pPr>
              <w:pStyle w:val="Info"/>
            </w:pPr>
          </w:p>
        </w:tc>
        <w:tc>
          <w:tcPr>
            <w:tcW w:w="559" w:type="dxa"/>
            <w:vAlign w:val="center"/>
          </w:tcPr>
          <w:p w14:paraId="22E4DF37" w14:textId="77777777" w:rsidR="007831C4" w:rsidRDefault="007831C4" w:rsidP="00092559">
            <w:pPr>
              <w:pStyle w:val="Info"/>
            </w:pPr>
          </w:p>
        </w:tc>
        <w:tc>
          <w:tcPr>
            <w:tcW w:w="8493" w:type="dxa"/>
            <w:vAlign w:val="center"/>
          </w:tcPr>
          <w:p w14:paraId="4154022B" w14:textId="77777777" w:rsidR="007831C4" w:rsidRDefault="007831C4" w:rsidP="00092559">
            <w:pPr>
              <w:pStyle w:val="Info"/>
            </w:pPr>
            <w:r w:rsidRPr="00C830A3">
              <w:rPr>
                <w:color w:val="E36C0A" w:themeColor="accent6" w:themeShade="BF"/>
              </w:rPr>
              <w:t xml:space="preserve">return </w:t>
            </w:r>
            <w:r w:rsidR="00C830A3" w:rsidRPr="00C830A3">
              <w:rPr>
                <w:rFonts w:eastAsiaTheme="minorEastAsia"/>
              </w:rPr>
              <w:t>L</w:t>
            </w:r>
          </w:p>
        </w:tc>
      </w:tr>
      <w:tr w:rsidR="007831C4" w14:paraId="1D3B0534" w14:textId="77777777" w:rsidTr="00092559">
        <w:tc>
          <w:tcPr>
            <w:tcW w:w="563" w:type="dxa"/>
            <w:vAlign w:val="center"/>
          </w:tcPr>
          <w:p w14:paraId="1CDA8FBB" w14:textId="77777777" w:rsidR="007831C4" w:rsidRDefault="007831C4" w:rsidP="00092559">
            <w:pPr>
              <w:pStyle w:val="InfoLigne"/>
            </w:pPr>
            <w:r>
              <w:t>4</w:t>
            </w:r>
          </w:p>
        </w:tc>
        <w:tc>
          <w:tcPr>
            <w:tcW w:w="559" w:type="dxa"/>
            <w:vAlign w:val="center"/>
          </w:tcPr>
          <w:p w14:paraId="07C8BEFF" w14:textId="77777777" w:rsidR="007831C4" w:rsidRDefault="007831C4" w:rsidP="00092559">
            <w:pPr>
              <w:pStyle w:val="Info"/>
            </w:pPr>
          </w:p>
        </w:tc>
        <w:tc>
          <w:tcPr>
            <w:tcW w:w="9052" w:type="dxa"/>
            <w:gridSpan w:val="2"/>
            <w:vAlign w:val="center"/>
          </w:tcPr>
          <w:p w14:paraId="3B53E9BF" w14:textId="5BB3F2AD" w:rsidR="007831C4" w:rsidRDefault="007831C4" w:rsidP="00092559">
            <w:pPr>
              <w:pStyle w:val="Info"/>
            </w:pPr>
            <w:r>
              <w:t>m=</w:t>
            </w:r>
            <w:r w:rsidRPr="00C830A3">
              <w:rPr>
                <w:color w:val="7030A0"/>
              </w:rPr>
              <w:t>len</w:t>
            </w:r>
            <w:r>
              <w:t>(</w:t>
            </w:r>
            <w:r w:rsidR="00C31BB0" w:rsidRPr="00C31BB0">
              <w:rPr>
                <w:rFonts w:eastAsiaTheme="minorEastAsia"/>
              </w:rPr>
              <w:t>L</w:t>
            </w:r>
            <w:r>
              <w:rPr>
                <w:rFonts w:eastAsiaTheme="minorEastAsia"/>
              </w:rPr>
              <w:t>)//2</w:t>
            </w:r>
          </w:p>
        </w:tc>
      </w:tr>
      <w:tr w:rsidR="00C830A3" w14:paraId="752B34AC" w14:textId="77777777" w:rsidTr="00092559">
        <w:tc>
          <w:tcPr>
            <w:tcW w:w="563" w:type="dxa"/>
            <w:vAlign w:val="center"/>
          </w:tcPr>
          <w:p w14:paraId="7C4353EF" w14:textId="77777777" w:rsidR="00C830A3" w:rsidRDefault="00C830A3" w:rsidP="00092559">
            <w:pPr>
              <w:pStyle w:val="InfoLigne"/>
            </w:pPr>
            <w:r>
              <w:t>5</w:t>
            </w:r>
          </w:p>
        </w:tc>
        <w:tc>
          <w:tcPr>
            <w:tcW w:w="559" w:type="dxa"/>
            <w:vAlign w:val="center"/>
          </w:tcPr>
          <w:p w14:paraId="3DF7F2EF" w14:textId="77777777" w:rsidR="00C830A3" w:rsidRDefault="00C830A3" w:rsidP="00092559">
            <w:pPr>
              <w:pStyle w:val="Info"/>
            </w:pPr>
          </w:p>
        </w:tc>
        <w:tc>
          <w:tcPr>
            <w:tcW w:w="9052" w:type="dxa"/>
            <w:gridSpan w:val="2"/>
            <w:vAlign w:val="center"/>
          </w:tcPr>
          <w:p w14:paraId="6C2F7F15" w14:textId="2D1A0D9B" w:rsidR="00C830A3" w:rsidRDefault="00C830A3" w:rsidP="00092559">
            <w:pPr>
              <w:pStyle w:val="Info"/>
            </w:pPr>
            <w:r w:rsidRPr="00C830A3">
              <w:rPr>
                <w:rFonts w:eastAsiaTheme="minorEastAsia"/>
              </w:rPr>
              <w:t>L1</w:t>
            </w:r>
            <w:r>
              <w:rPr>
                <w:rFonts w:eastAsiaTheme="minorEastAsia"/>
              </w:rPr>
              <w:t>=TriFusion(L[m</w:t>
            </w:r>
            <w:r w:rsidR="00C31BB0">
              <w:rPr>
                <w:rFonts w:eastAsiaTheme="minorEastAsia"/>
              </w:rPr>
              <w:t>:</w:t>
            </w:r>
            <w:r>
              <w:rPr>
                <w:rFonts w:eastAsiaTheme="minorEastAsia"/>
              </w:rPr>
              <w:t>])</w:t>
            </w:r>
          </w:p>
        </w:tc>
      </w:tr>
      <w:tr w:rsidR="00C830A3" w14:paraId="2DF533A1" w14:textId="77777777" w:rsidTr="00092559">
        <w:tc>
          <w:tcPr>
            <w:tcW w:w="563" w:type="dxa"/>
            <w:vAlign w:val="center"/>
          </w:tcPr>
          <w:p w14:paraId="1590A7FE" w14:textId="77777777" w:rsidR="00C830A3" w:rsidRDefault="00C830A3" w:rsidP="00092559">
            <w:pPr>
              <w:pStyle w:val="InfoLigne"/>
            </w:pPr>
            <w:r>
              <w:t>6</w:t>
            </w:r>
          </w:p>
        </w:tc>
        <w:tc>
          <w:tcPr>
            <w:tcW w:w="559" w:type="dxa"/>
            <w:vAlign w:val="center"/>
          </w:tcPr>
          <w:p w14:paraId="69897856" w14:textId="77777777" w:rsidR="00C830A3" w:rsidRDefault="00C830A3" w:rsidP="00092559">
            <w:pPr>
              <w:pStyle w:val="Info"/>
            </w:pPr>
          </w:p>
        </w:tc>
        <w:tc>
          <w:tcPr>
            <w:tcW w:w="9052" w:type="dxa"/>
            <w:gridSpan w:val="2"/>
            <w:vAlign w:val="center"/>
          </w:tcPr>
          <w:p w14:paraId="59DA7CDE" w14:textId="77777777" w:rsidR="00C830A3" w:rsidRDefault="00C830A3" w:rsidP="00092559">
            <w:pPr>
              <w:pStyle w:val="Info"/>
            </w:pPr>
            <w:r>
              <w:t>L2=TriFusion(L[:m])</w:t>
            </w:r>
          </w:p>
        </w:tc>
      </w:tr>
      <w:tr w:rsidR="00C830A3" w14:paraId="385AECC4" w14:textId="77777777" w:rsidTr="00092559">
        <w:tc>
          <w:tcPr>
            <w:tcW w:w="563" w:type="dxa"/>
            <w:vAlign w:val="center"/>
          </w:tcPr>
          <w:p w14:paraId="32CA7F4E" w14:textId="77777777" w:rsidR="00C830A3" w:rsidRDefault="00C830A3" w:rsidP="00092559">
            <w:pPr>
              <w:pStyle w:val="InfoLigne"/>
            </w:pPr>
            <w:r>
              <w:t>7</w:t>
            </w:r>
          </w:p>
        </w:tc>
        <w:tc>
          <w:tcPr>
            <w:tcW w:w="559" w:type="dxa"/>
            <w:vAlign w:val="center"/>
          </w:tcPr>
          <w:p w14:paraId="1D82A8AF" w14:textId="77777777" w:rsidR="00C830A3" w:rsidRDefault="00C830A3" w:rsidP="00092559">
            <w:pPr>
              <w:pStyle w:val="Info"/>
            </w:pPr>
          </w:p>
        </w:tc>
        <w:tc>
          <w:tcPr>
            <w:tcW w:w="9052" w:type="dxa"/>
            <w:gridSpan w:val="2"/>
            <w:vAlign w:val="center"/>
          </w:tcPr>
          <w:p w14:paraId="388DF0C8" w14:textId="77777777" w:rsidR="00C830A3" w:rsidRDefault="00C830A3" w:rsidP="00092559">
            <w:pPr>
              <w:pStyle w:val="Info"/>
            </w:pPr>
            <w:r>
              <w:t>L=fusion(L1,L2)</w:t>
            </w:r>
          </w:p>
        </w:tc>
      </w:tr>
      <w:tr w:rsidR="00C830A3" w14:paraId="35CE7860" w14:textId="77777777" w:rsidTr="00092559">
        <w:tc>
          <w:tcPr>
            <w:tcW w:w="563" w:type="dxa"/>
            <w:vAlign w:val="center"/>
          </w:tcPr>
          <w:p w14:paraId="1339F951" w14:textId="77777777" w:rsidR="00C830A3" w:rsidRDefault="00C830A3" w:rsidP="00092559">
            <w:pPr>
              <w:pStyle w:val="InfoLigne"/>
            </w:pPr>
            <w:r>
              <w:t>8</w:t>
            </w:r>
          </w:p>
        </w:tc>
        <w:tc>
          <w:tcPr>
            <w:tcW w:w="559" w:type="dxa"/>
            <w:vAlign w:val="center"/>
          </w:tcPr>
          <w:p w14:paraId="321E514C" w14:textId="77777777" w:rsidR="00C830A3" w:rsidRDefault="00C830A3" w:rsidP="00092559">
            <w:pPr>
              <w:pStyle w:val="Info"/>
            </w:pPr>
          </w:p>
        </w:tc>
        <w:tc>
          <w:tcPr>
            <w:tcW w:w="9052" w:type="dxa"/>
            <w:gridSpan w:val="2"/>
            <w:vAlign w:val="center"/>
          </w:tcPr>
          <w:p w14:paraId="5021A547" w14:textId="77777777" w:rsidR="00C830A3" w:rsidRDefault="00C830A3" w:rsidP="00092559">
            <w:pPr>
              <w:pStyle w:val="Info"/>
            </w:pPr>
            <w:r w:rsidRPr="00C830A3">
              <w:rPr>
                <w:color w:val="E36C0A" w:themeColor="accent6" w:themeShade="BF"/>
              </w:rPr>
              <w:t xml:space="preserve">return </w:t>
            </w:r>
            <w:r>
              <w:t>L</w:t>
            </w:r>
          </w:p>
        </w:tc>
      </w:tr>
    </w:tbl>
    <w:p w14:paraId="4CECBDB6" w14:textId="77777777" w:rsidR="007831C4" w:rsidRDefault="00CF742B" w:rsidP="00CF742B">
      <w:pPr>
        <w:pStyle w:val="Titre2"/>
      </w:pPr>
      <w:r>
        <w:t>Complexité du tri fusion</w:t>
      </w:r>
    </w:p>
    <w:p w14:paraId="3136C9DB" w14:textId="77777777" w:rsidR="00CF742B" w:rsidRDefault="00424716" w:rsidP="00E61AFF">
      <w:pPr>
        <w:pStyle w:val="Titre3"/>
      </w:pPr>
      <w:r>
        <w:t>Complexité</w:t>
      </w:r>
    </w:p>
    <w:p w14:paraId="1DEAAF20" w14:textId="77777777" w:rsidR="00E61AFF" w:rsidRPr="00E61AFF" w:rsidRDefault="00E61AFF" w:rsidP="00E61AFF">
      <w:r w:rsidRPr="00E61AFF">
        <w:t xml:space="preserve">Pour deux listes de longueur </w:t>
      </w:r>
      <m:oMath>
        <m:r>
          <w:rPr>
            <w:rStyle w:val="InfoCar"/>
            <w:rFonts w:ascii="Cambria Math" w:hAnsi="Cambria Math"/>
          </w:rPr>
          <m:t>n1</m:t>
        </m:r>
      </m:oMath>
      <w:r w:rsidRPr="00E61AFF">
        <w:t xml:space="preserve"> et </w:t>
      </w:r>
      <m:oMath>
        <m:r>
          <w:rPr>
            <w:rStyle w:val="InfoCar"/>
            <w:rFonts w:ascii="Cambria Math" w:hAnsi="Cambria Math"/>
          </w:rPr>
          <m:t>n2</m:t>
        </m:r>
      </m:oMath>
      <w:r w:rsidRPr="00E61AFF">
        <w:t xml:space="preserve"> le nombre de comparaisons à réaliser pour l’opération de fusion est au pire </w:t>
      </w:r>
      <m:oMath>
        <m:r>
          <w:rPr>
            <w:rFonts w:ascii="Cambria Math" w:hAnsi="Cambria Math"/>
          </w:rPr>
          <m:t>n1+n2-1</m:t>
        </m:r>
      </m:oMath>
      <w:r w:rsidRPr="00E61AFF">
        <w:t>. Soit une complexité linéaire pour l’opération de fusion.</w:t>
      </w:r>
    </w:p>
    <w:p w14:paraId="4F4D2CED" w14:textId="77777777" w:rsidR="00D97259" w:rsidRDefault="00D97259" w:rsidP="00A46124"/>
    <w:p w14:paraId="5EC152D1" w14:textId="77777777" w:rsidR="00207E35" w:rsidRDefault="00207E35" w:rsidP="00A46124">
      <w:r>
        <w:t xml:space="preserve">Soit </w:t>
      </w:r>
      <m:oMath>
        <m:r>
          <w:rPr>
            <w:rFonts w:ascii="Cambria Math" w:hAnsi="Cambria Math"/>
          </w:rPr>
          <m:t>n</m:t>
        </m:r>
      </m:oMath>
      <w:r>
        <w:rPr>
          <w:rFonts w:eastAsiaTheme="minorEastAsia"/>
        </w:rPr>
        <w:t xml:space="preserve"> la longueur de la liste </w:t>
      </w:r>
      <m:oMath>
        <m:r>
          <w:rPr>
            <w:rFonts w:ascii="Cambria Math" w:eastAsiaTheme="minorEastAsia" w:hAnsi="Cambria Math"/>
          </w:rPr>
          <m:t>L</m:t>
        </m:r>
      </m:oMath>
      <w:r>
        <w:rPr>
          <w:rFonts w:eastAsiaTheme="minorEastAsia"/>
        </w:rPr>
        <w:t xml:space="preserve"> à trier et </w:t>
      </w:r>
      <m:oMath>
        <m:r>
          <w:rPr>
            <w:rFonts w:ascii="Cambria Math" w:eastAsiaTheme="minorEastAsia" w:hAnsi="Cambria Math"/>
          </w:rPr>
          <m:t>C(n)</m:t>
        </m:r>
      </m:oMath>
      <w:r>
        <w:rPr>
          <w:rFonts w:eastAsiaTheme="minorEastAsia"/>
        </w:rPr>
        <w:t xml:space="preserve"> la complexité de l'algorithme de tri fusion pour la trier. Le fonctionnement de l'algorithme permet d'écrire une relation de récurrence de la forme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+n-1</m:t>
        </m:r>
      </m:oMath>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735"/>
        <w:gridCol w:w="9424"/>
      </w:tblGrid>
      <w:tr w:rsidR="00207E35" w14:paraId="4795A415" w14:textId="77777777" w:rsidTr="00207E35">
        <w:trPr>
          <w:cantSplit/>
          <w:trHeight w:val="567"/>
        </w:trPr>
        <w:tc>
          <w:tcPr>
            <w:tcW w:w="737" w:type="dxa"/>
            <w:tcBorders>
              <w:top w:val="single" w:sz="24" w:space="0" w:color="FFFFFF" w:themeColor="background1"/>
              <w:bottom w:val="single" w:sz="24" w:space="0" w:color="FFFFFF" w:themeColor="background1"/>
            </w:tcBorders>
            <w:vAlign w:val="center"/>
          </w:tcPr>
          <w:p w14:paraId="39930A25" w14:textId="77777777" w:rsidR="00207E35" w:rsidRDefault="00207E35" w:rsidP="00092559">
            <w:pPr>
              <w:pStyle w:val="CentrMajuscule"/>
            </w:pPr>
            <w:r>
              <w:t>Déf.</w:t>
            </w:r>
          </w:p>
        </w:tc>
        <w:tc>
          <w:tcPr>
            <w:tcW w:w="9638" w:type="dxa"/>
            <w:tcBorders>
              <w:top w:val="single" w:sz="24" w:space="0" w:color="FFFFFF" w:themeColor="background1"/>
              <w:bottom w:val="single" w:sz="24" w:space="0" w:color="FFFFFF" w:themeColor="background1"/>
            </w:tcBorders>
            <w:shd w:val="clear" w:color="auto" w:fill="DBE5F1" w:themeFill="accent1" w:themeFillTint="33"/>
            <w:vAlign w:val="center"/>
          </w:tcPr>
          <w:p w14:paraId="58F90EB2" w14:textId="77777777" w:rsidR="00207E35" w:rsidRDefault="00207E35" w:rsidP="00092559">
            <w:r>
              <w:t>On peut montrer (et on admettra) que dans ce cas, la complexité temporelle est en :</w:t>
            </w:r>
          </w:p>
          <w:p w14:paraId="65B5BA06" w14:textId="77777777" w:rsidR="00207E35" w:rsidRPr="00207E35" w:rsidRDefault="00207E35" w:rsidP="00092559">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oMath>
            </m:oMathPara>
          </w:p>
          <w:p w14:paraId="07AE5F96" w14:textId="77777777" w:rsidR="00207E35" w:rsidRDefault="00207E35" w:rsidP="00207E35">
            <w:pPr>
              <w:pStyle w:val="GaucheGrasTDTP"/>
            </w:pPr>
            <w:r>
              <w:t>L'algorithme du tri fusion est optimal du point de vue de la complexité temporelle.</w:t>
            </w:r>
          </w:p>
        </w:tc>
      </w:tr>
      <w:tr w:rsidR="00207E35" w14:paraId="32ACDDB3" w14:textId="77777777" w:rsidTr="00207E35">
        <w:tblPrEx>
          <w:tblBorders>
            <w:left w:val="single" w:sz="36" w:space="0" w:color="C0504D" w:themeColor="accent2"/>
            <w:insideV w:val="single" w:sz="12" w:space="0" w:color="C0504D" w:themeColor="accent2"/>
          </w:tblBorders>
        </w:tblPrEx>
        <w:trPr>
          <w:cantSplit/>
          <w:trHeight w:val="1191"/>
        </w:trPr>
        <w:tc>
          <w:tcPr>
            <w:tcW w:w="737" w:type="dxa"/>
            <w:tcBorders>
              <w:top w:val="single" w:sz="24" w:space="0" w:color="FFFFFF" w:themeColor="background1"/>
              <w:bottom w:val="single" w:sz="24" w:space="0" w:color="FFFFFF" w:themeColor="background1"/>
            </w:tcBorders>
            <w:vAlign w:val="center"/>
          </w:tcPr>
          <w:p w14:paraId="52C48202" w14:textId="77777777" w:rsidR="00207E35" w:rsidRDefault="00207E35" w:rsidP="00092559">
            <w:pPr>
              <w:pStyle w:val="CentrMajuscule"/>
            </w:pPr>
            <w:r>
              <w:t>Note</w:t>
            </w:r>
          </w:p>
        </w:tc>
        <w:tc>
          <w:tcPr>
            <w:tcW w:w="9638" w:type="dxa"/>
            <w:tcBorders>
              <w:top w:val="single" w:sz="24" w:space="0" w:color="FFFFFF" w:themeColor="background1"/>
              <w:bottom w:val="single" w:sz="24" w:space="0" w:color="FFFFFF" w:themeColor="background1"/>
            </w:tcBorders>
            <w:shd w:val="clear" w:color="auto" w:fill="F2DBDB" w:themeFill="accent2" w:themeFillTint="33"/>
            <w:vAlign w:val="center"/>
          </w:tcPr>
          <w:p w14:paraId="57BC7266" w14:textId="77777777" w:rsidR="00207E35" w:rsidRDefault="00207E35" w:rsidP="00092559">
            <w:r>
              <w:t xml:space="preserve">En revanche, contrairement au tri par insertion, chaque appel de la fonction </w:t>
            </w:r>
            <w:r w:rsidRPr="00207E35">
              <w:rPr>
                <w:rStyle w:val="InfoCar"/>
              </w:rPr>
              <w:t>fusion(L1,L2)</w:t>
            </w:r>
            <w:r>
              <w:t xml:space="preserve"> créé temporairement une liste de taille </w:t>
            </w:r>
            <w:r w:rsidRPr="00207E35">
              <w:rPr>
                <w:rStyle w:val="InfoCar"/>
              </w:rPr>
              <w:t>len(L1)+len(L2)</w:t>
            </w:r>
            <w:r>
              <w:t>.</w:t>
            </w:r>
          </w:p>
          <w:p w14:paraId="737D8D91" w14:textId="77777777" w:rsidR="00207E35" w:rsidRDefault="00207E35" w:rsidP="00207E35">
            <w:pPr>
              <w:pStyle w:val="GaucheGrasTDTP"/>
            </w:pPr>
            <w:r>
              <w:t>Dans le cas où la mémoire est une ressource limitée, on évitera l'utilisation de cet algorithme.</w:t>
            </w:r>
          </w:p>
        </w:tc>
      </w:tr>
    </w:tbl>
    <w:p w14:paraId="2CC1F6C4" w14:textId="77777777" w:rsidR="00D97259" w:rsidRDefault="00B83F1B" w:rsidP="00B83F1B">
      <w:pPr>
        <w:pStyle w:val="Titre3"/>
      </w:pPr>
      <w:r>
        <w:t>Comparaison avec le tri par insertion</w:t>
      </w:r>
    </w:p>
    <w:p w14:paraId="282495C5" w14:textId="77777777" w:rsidR="00B83F1B" w:rsidRDefault="00B83F1B" w:rsidP="00B83F1B">
      <w:pPr>
        <w:pStyle w:val="QUESTION-TDTP"/>
      </w:pPr>
      <w:r>
        <w:t xml:space="preserve">Modifier les codes des deux fonctions </w:t>
      </w:r>
      <w:r w:rsidRPr="00B83F1B">
        <w:rPr>
          <w:rStyle w:val="InfoCar"/>
        </w:rPr>
        <w:t>TriInsertion(L)</w:t>
      </w:r>
      <w:r>
        <w:t xml:space="preserve"> et </w:t>
      </w:r>
      <w:r w:rsidRPr="00B83F1B">
        <w:rPr>
          <w:rStyle w:val="InfoCar"/>
        </w:rPr>
        <w:t>TriFusion(L)</w:t>
      </w:r>
      <w:r>
        <w:t xml:space="preserve"> de manière à ce qu'ils renvoient le temps mis pour trier</w:t>
      </w:r>
      <w:r w:rsidR="00712818">
        <w:t xml:space="preserve"> la liste</w:t>
      </w:r>
      <w:r>
        <w:t>.</w:t>
      </w:r>
    </w:p>
    <w:p w14:paraId="1E9274DE" w14:textId="77777777" w:rsidR="00B83F1B" w:rsidRPr="00B83F1B" w:rsidRDefault="00B83F1B" w:rsidP="00B83F1B">
      <w:pPr>
        <w:pStyle w:val="QUESTION-TDTP"/>
      </w:pPr>
      <w:r>
        <w:t xml:space="preserve">Ecrire un script qui permet de comparer le temps moyen mis par chaque algorithme pour trier une liste de </w:t>
      </w:r>
      <m:oMath>
        <m:r>
          <w:rPr>
            <w:rFonts w:ascii="Cambria Math" w:hAnsi="Cambria Math"/>
          </w:rPr>
          <m:t>10 000</m:t>
        </m:r>
      </m:oMath>
      <w:r>
        <w:t xml:space="preserve"> entiers.</w:t>
      </w:r>
    </w:p>
    <w:p w14:paraId="739A3B5E" w14:textId="77777777" w:rsidR="00D97259" w:rsidRDefault="00F40A91" w:rsidP="00F40A91">
      <w:pPr>
        <w:pStyle w:val="Titre1"/>
      </w:pPr>
      <w:r>
        <w:t>Tri rapide (Quicksort)</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F40A91" w14:paraId="439EC94E" w14:textId="77777777" w:rsidTr="00092559">
        <w:trPr>
          <w:cantSplit/>
        </w:trPr>
        <w:tc>
          <w:tcPr>
            <w:tcW w:w="737" w:type="dxa"/>
            <w:vAlign w:val="center"/>
          </w:tcPr>
          <w:p w14:paraId="7EE4735D" w14:textId="77777777" w:rsidR="00F40A91" w:rsidRDefault="00F40A91"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14:paraId="1D2ABE7C" w14:textId="77777777" w:rsidR="00F40A91" w:rsidRDefault="00F40A91" w:rsidP="00092559">
            <w:r>
              <w:t>Le tri rapide a été inventé en 1960 par Tony Hoare.</w:t>
            </w:r>
          </w:p>
          <w:p w14:paraId="0BDA4CBA" w14:textId="77777777" w:rsidR="00F40A91" w:rsidRDefault="00F40A91" w:rsidP="00092559">
            <w:r>
              <w:t>C'est une méthode récursive qui s'appuie sur le principe "diviser pour régner" :</w:t>
            </w:r>
          </w:p>
          <w:p w14:paraId="50BE3F74" w14:textId="77777777" w:rsidR="00F40A91" w:rsidRDefault="00F40A91" w:rsidP="00F40A91">
            <w:pPr>
              <w:pStyle w:val="ListepucesTD"/>
            </w:pPr>
            <w:r>
              <w:t>on choisit un pivot (aléatoirement ou pas) parmi tous les éléments à trier,</w:t>
            </w:r>
          </w:p>
          <w:p w14:paraId="2D9534B6" w14:textId="77777777" w:rsidR="00F40A91" w:rsidRDefault="00F40A91" w:rsidP="00F40A91">
            <w:pPr>
              <w:pStyle w:val="ListepucesTD"/>
            </w:pPr>
            <w:r>
              <w:t>on réorganise tous les éléments de sorte que toue les éléments inférieurs soient à gauche du pivot et les éléments supérieurs à droite</w:t>
            </w:r>
          </w:p>
          <w:p w14:paraId="5013EF5A" w14:textId="77777777" w:rsidR="007B5B0D" w:rsidRDefault="007B5B0D" w:rsidP="00F40A91">
            <w:pPr>
              <w:pStyle w:val="ListepucesTD"/>
            </w:pPr>
            <w:r>
              <w:t>trier chaque sous-ensemble (droite et gauche) en y choisissant un nouveau pivot</w:t>
            </w:r>
          </w:p>
          <w:p w14:paraId="27D2233E" w14:textId="77777777" w:rsidR="007B5B0D" w:rsidRDefault="007B5B0D" w:rsidP="00F40A91">
            <w:pPr>
              <w:pStyle w:val="ListepucesTD"/>
            </w:pPr>
            <w:r>
              <w:t>lorsque chaque sous-ensemble ne contient qu'un élément, la liste est triée</w:t>
            </w:r>
          </w:p>
        </w:tc>
      </w:tr>
    </w:tbl>
    <w:p w14:paraId="3D9D8FA0" w14:textId="77777777" w:rsidR="007B5B0D" w:rsidRDefault="007B5B0D" w:rsidP="007B5B0D">
      <w:pPr>
        <w:pStyle w:val="QUESTION-TDTP"/>
      </w:pPr>
      <w:r>
        <w:t xml:space="preserve">Application au tri de la liste </w:t>
      </w:r>
      <m:oMath>
        <m:r>
          <w:rPr>
            <w:rFonts w:ascii="Cambria Math" w:hAnsi="Cambria Math"/>
          </w:rPr>
          <m:t>L=[5,8,7,3,2,9,6,4,1,8]</m:t>
        </m:r>
      </m:oMath>
    </w:p>
    <w:tbl>
      <w:tblPr>
        <w:tblStyle w:val="Grilledutableau"/>
        <w:tblW w:w="10200" w:type="dxa"/>
        <w:tblLook w:val="04A0" w:firstRow="1" w:lastRow="0" w:firstColumn="1" w:lastColumn="0" w:noHBand="0" w:noVBand="1"/>
      </w:tblPr>
      <w:tblGrid>
        <w:gridCol w:w="1020"/>
        <w:gridCol w:w="1020"/>
        <w:gridCol w:w="1020"/>
        <w:gridCol w:w="1020"/>
        <w:gridCol w:w="1019"/>
        <w:gridCol w:w="1019"/>
        <w:gridCol w:w="1019"/>
        <w:gridCol w:w="1019"/>
        <w:gridCol w:w="1019"/>
        <w:gridCol w:w="1019"/>
        <w:gridCol w:w="6"/>
      </w:tblGrid>
      <w:tr w:rsidR="007B5B0D" w:rsidRPr="007B5B0D" w14:paraId="686973C2" w14:textId="77777777" w:rsidTr="00851B7D">
        <w:trPr>
          <w:gridAfter w:val="1"/>
          <w:wAfter w:w="6" w:type="dxa"/>
          <w:trHeight w:val="340"/>
        </w:trPr>
        <w:tc>
          <w:tcPr>
            <w:tcW w:w="1019" w:type="dxa"/>
            <w:shd w:val="clear" w:color="auto" w:fill="D9D9D9" w:themeFill="background1" w:themeFillShade="D9"/>
            <w:vAlign w:val="center"/>
          </w:tcPr>
          <w:p w14:paraId="609BC23E" w14:textId="77777777" w:rsidR="007B5B0D" w:rsidRPr="007B5B0D" w:rsidRDefault="007B5B0D" w:rsidP="007B5B0D">
            <w:pPr>
              <w:rPr>
                <w:rFonts w:ascii="Cambria Math" w:hAnsi="Cambria Math"/>
                <w:oMath/>
              </w:rPr>
            </w:pPr>
            <m:oMathPara>
              <m:oMath>
                <m:r>
                  <w:rPr>
                    <w:rFonts w:ascii="Cambria Math" w:hAnsi="Cambria Math"/>
                  </w:rPr>
                  <m:t>5</m:t>
                </m:r>
              </m:oMath>
            </m:oMathPara>
          </w:p>
        </w:tc>
        <w:tc>
          <w:tcPr>
            <w:tcW w:w="1019" w:type="dxa"/>
            <w:vAlign w:val="center"/>
          </w:tcPr>
          <w:p w14:paraId="5277AB8D" w14:textId="77777777" w:rsidR="007B5B0D" w:rsidRPr="007B5B0D" w:rsidRDefault="007B5B0D" w:rsidP="007B5B0D">
            <w:pPr>
              <w:rPr>
                <w:rFonts w:ascii="Cambria Math" w:hAnsi="Cambria Math"/>
                <w:oMath/>
              </w:rPr>
            </w:pPr>
            <m:oMathPara>
              <m:oMath>
                <m:r>
                  <w:rPr>
                    <w:rFonts w:ascii="Cambria Math" w:hAnsi="Cambria Math"/>
                  </w:rPr>
                  <m:t>8</m:t>
                </m:r>
              </m:oMath>
            </m:oMathPara>
          </w:p>
        </w:tc>
        <w:tc>
          <w:tcPr>
            <w:tcW w:w="1019" w:type="dxa"/>
            <w:vAlign w:val="center"/>
          </w:tcPr>
          <w:p w14:paraId="53FD10B2" w14:textId="77777777" w:rsidR="007B5B0D" w:rsidRPr="007B5B0D" w:rsidRDefault="007B5B0D" w:rsidP="007B5B0D">
            <w:pPr>
              <w:rPr>
                <w:rFonts w:ascii="Cambria Math" w:hAnsi="Cambria Math"/>
                <w:oMath/>
              </w:rPr>
            </w:pPr>
            <m:oMathPara>
              <m:oMath>
                <m:r>
                  <w:rPr>
                    <w:rFonts w:ascii="Cambria Math" w:hAnsi="Cambria Math"/>
                  </w:rPr>
                  <m:t>7</m:t>
                </m:r>
              </m:oMath>
            </m:oMathPara>
          </w:p>
        </w:tc>
        <w:tc>
          <w:tcPr>
            <w:tcW w:w="1019" w:type="dxa"/>
            <w:vAlign w:val="center"/>
          </w:tcPr>
          <w:p w14:paraId="2E7659A7" w14:textId="77777777" w:rsidR="007B5B0D" w:rsidRPr="007B5B0D" w:rsidRDefault="007B5B0D" w:rsidP="007B5B0D">
            <w:pPr>
              <w:rPr>
                <w:rFonts w:ascii="Cambria Math" w:hAnsi="Cambria Math"/>
                <w:oMath/>
              </w:rPr>
            </w:pPr>
            <m:oMathPara>
              <m:oMath>
                <m:r>
                  <w:rPr>
                    <w:rFonts w:ascii="Cambria Math" w:hAnsi="Cambria Math"/>
                  </w:rPr>
                  <m:t>3</m:t>
                </m:r>
              </m:oMath>
            </m:oMathPara>
          </w:p>
        </w:tc>
        <w:tc>
          <w:tcPr>
            <w:tcW w:w="1019" w:type="dxa"/>
            <w:vAlign w:val="center"/>
          </w:tcPr>
          <w:p w14:paraId="0D5A1F1B" w14:textId="77777777" w:rsidR="007B5B0D" w:rsidRPr="007B5B0D" w:rsidRDefault="007B5B0D" w:rsidP="007B5B0D">
            <w:pPr>
              <w:rPr>
                <w:rFonts w:ascii="Cambria Math" w:hAnsi="Cambria Math"/>
                <w:oMath/>
              </w:rPr>
            </w:pPr>
            <m:oMathPara>
              <m:oMath>
                <m:r>
                  <w:rPr>
                    <w:rFonts w:ascii="Cambria Math" w:hAnsi="Cambria Math"/>
                  </w:rPr>
                  <m:t>2</m:t>
                </m:r>
              </m:oMath>
            </m:oMathPara>
          </w:p>
        </w:tc>
        <w:tc>
          <w:tcPr>
            <w:tcW w:w="1019" w:type="dxa"/>
            <w:vAlign w:val="center"/>
          </w:tcPr>
          <w:p w14:paraId="55681491" w14:textId="77777777" w:rsidR="007B5B0D" w:rsidRPr="007B5B0D" w:rsidRDefault="007B5B0D" w:rsidP="007B5B0D">
            <w:pPr>
              <w:rPr>
                <w:rFonts w:ascii="Cambria Math" w:hAnsi="Cambria Math"/>
                <w:oMath/>
              </w:rPr>
            </w:pPr>
            <m:oMathPara>
              <m:oMath>
                <m:r>
                  <w:rPr>
                    <w:rFonts w:ascii="Cambria Math" w:hAnsi="Cambria Math"/>
                  </w:rPr>
                  <m:t>9</m:t>
                </m:r>
              </m:oMath>
            </m:oMathPara>
          </w:p>
        </w:tc>
        <w:tc>
          <w:tcPr>
            <w:tcW w:w="1020" w:type="dxa"/>
            <w:vAlign w:val="center"/>
          </w:tcPr>
          <w:p w14:paraId="14E9DCA4" w14:textId="77777777" w:rsidR="007B5B0D" w:rsidRPr="007B5B0D" w:rsidRDefault="007B5B0D" w:rsidP="007B5B0D">
            <w:pPr>
              <w:rPr>
                <w:rFonts w:ascii="Cambria Math" w:hAnsi="Cambria Math"/>
                <w:oMath/>
              </w:rPr>
            </w:pPr>
            <m:oMathPara>
              <m:oMath>
                <m:r>
                  <w:rPr>
                    <w:rFonts w:ascii="Cambria Math" w:hAnsi="Cambria Math"/>
                  </w:rPr>
                  <m:t>6</m:t>
                </m:r>
              </m:oMath>
            </m:oMathPara>
          </w:p>
        </w:tc>
        <w:tc>
          <w:tcPr>
            <w:tcW w:w="1020" w:type="dxa"/>
            <w:vAlign w:val="center"/>
          </w:tcPr>
          <w:p w14:paraId="6AC22A82" w14:textId="77777777" w:rsidR="007B5B0D" w:rsidRPr="007B5B0D" w:rsidRDefault="007B5B0D" w:rsidP="007B5B0D">
            <w:pPr>
              <w:rPr>
                <w:rFonts w:ascii="Cambria Math" w:hAnsi="Cambria Math"/>
                <w:oMath/>
              </w:rPr>
            </w:pPr>
            <m:oMathPara>
              <m:oMath>
                <m:r>
                  <w:rPr>
                    <w:rFonts w:ascii="Cambria Math" w:hAnsi="Cambria Math"/>
                  </w:rPr>
                  <m:t>4</m:t>
                </m:r>
              </m:oMath>
            </m:oMathPara>
          </w:p>
        </w:tc>
        <w:tc>
          <w:tcPr>
            <w:tcW w:w="1020" w:type="dxa"/>
            <w:vAlign w:val="center"/>
          </w:tcPr>
          <w:p w14:paraId="35E5C080" w14:textId="77777777" w:rsidR="007B5B0D" w:rsidRPr="007B5B0D" w:rsidRDefault="007B5B0D" w:rsidP="007B5B0D">
            <w:pPr>
              <w:rPr>
                <w:rFonts w:ascii="Cambria Math" w:hAnsi="Cambria Math"/>
                <w:oMath/>
              </w:rPr>
            </w:pPr>
            <m:oMathPara>
              <m:oMath>
                <m:r>
                  <w:rPr>
                    <w:rFonts w:ascii="Cambria Math" w:hAnsi="Cambria Math"/>
                  </w:rPr>
                  <m:t>1</m:t>
                </m:r>
              </m:oMath>
            </m:oMathPara>
          </w:p>
        </w:tc>
        <w:tc>
          <w:tcPr>
            <w:tcW w:w="1020" w:type="dxa"/>
            <w:vAlign w:val="center"/>
          </w:tcPr>
          <w:p w14:paraId="4A16D155" w14:textId="77777777" w:rsidR="007B5B0D" w:rsidRPr="007B5B0D" w:rsidRDefault="007B5B0D" w:rsidP="007B5B0D">
            <w:pPr>
              <w:rPr>
                <w:rFonts w:ascii="Cambria Math" w:hAnsi="Cambria Math"/>
                <w:oMath/>
              </w:rPr>
            </w:pPr>
            <m:oMathPara>
              <m:oMath>
                <m:r>
                  <w:rPr>
                    <w:rFonts w:ascii="Cambria Math" w:hAnsi="Cambria Math"/>
                  </w:rPr>
                  <m:t>8</m:t>
                </m:r>
              </m:oMath>
            </m:oMathPara>
          </w:p>
        </w:tc>
      </w:tr>
      <w:tr w:rsidR="000E00B9" w:rsidRPr="007B5B0D" w14:paraId="74DEFC3C" w14:textId="77777777" w:rsidTr="000E00B9">
        <w:trPr>
          <w:trHeight w:val="340"/>
        </w:trPr>
        <w:tc>
          <w:tcPr>
            <w:tcW w:w="1020" w:type="dxa"/>
            <w:shd w:val="clear" w:color="auto" w:fill="auto"/>
            <w:vAlign w:val="center"/>
          </w:tcPr>
          <w:p w14:paraId="308AB710" w14:textId="77390795" w:rsidR="000E00B9" w:rsidRPr="007B5B0D" w:rsidRDefault="000E00B9" w:rsidP="00ED7025">
            <w:pPr>
              <w:rPr>
                <w:rFonts w:ascii="Cambria Math" w:hAnsi="Cambria Math"/>
                <w:oMath/>
              </w:rPr>
            </w:pPr>
          </w:p>
        </w:tc>
        <w:tc>
          <w:tcPr>
            <w:tcW w:w="1020" w:type="dxa"/>
            <w:vAlign w:val="center"/>
          </w:tcPr>
          <w:p w14:paraId="549DB5A1" w14:textId="34533585" w:rsidR="000E00B9" w:rsidRPr="007B5B0D" w:rsidRDefault="000E00B9" w:rsidP="00ED7025">
            <w:pPr>
              <w:rPr>
                <w:rFonts w:ascii="Cambria Math" w:hAnsi="Cambria Math"/>
                <w:oMath/>
              </w:rPr>
            </w:pPr>
          </w:p>
        </w:tc>
        <w:tc>
          <w:tcPr>
            <w:tcW w:w="1020" w:type="dxa"/>
            <w:vAlign w:val="center"/>
          </w:tcPr>
          <w:p w14:paraId="414DD301" w14:textId="01D3C5AD" w:rsidR="000E00B9" w:rsidRPr="007B5B0D" w:rsidRDefault="000E00B9" w:rsidP="00ED7025">
            <w:pPr>
              <w:rPr>
                <w:rFonts w:ascii="Cambria Math" w:hAnsi="Cambria Math"/>
                <w:oMath/>
              </w:rPr>
            </w:pPr>
          </w:p>
        </w:tc>
        <w:tc>
          <w:tcPr>
            <w:tcW w:w="1020" w:type="dxa"/>
            <w:vAlign w:val="center"/>
          </w:tcPr>
          <w:p w14:paraId="61A4AE52" w14:textId="7209ECF1" w:rsidR="000E00B9" w:rsidRPr="007B5B0D" w:rsidRDefault="000E00B9" w:rsidP="00ED7025">
            <w:pPr>
              <w:rPr>
                <w:rFonts w:ascii="Cambria Math" w:hAnsi="Cambria Math"/>
                <w:oMath/>
              </w:rPr>
            </w:pPr>
          </w:p>
        </w:tc>
        <w:tc>
          <w:tcPr>
            <w:tcW w:w="1020" w:type="dxa"/>
            <w:shd w:val="clear" w:color="auto" w:fill="D9D9D9" w:themeFill="background1" w:themeFillShade="D9"/>
            <w:vAlign w:val="center"/>
          </w:tcPr>
          <w:p w14:paraId="05C05B48" w14:textId="6E6D0256" w:rsidR="000E00B9" w:rsidRPr="007B5B0D" w:rsidRDefault="00851B7D" w:rsidP="00ED7025">
            <w:pPr>
              <w:rPr>
                <w:rFonts w:ascii="Cambria Math" w:hAnsi="Cambria Math"/>
                <w:oMath/>
              </w:rPr>
            </w:pPr>
            <m:oMathPara>
              <m:oMath>
                <m:r>
                  <w:rPr>
                    <w:rFonts w:ascii="Cambria Math" w:eastAsiaTheme="minorEastAsia" w:hAnsi="Cambria Math"/>
                  </w:rPr>
                  <m:t>5</m:t>
                </m:r>
              </m:oMath>
            </m:oMathPara>
          </w:p>
        </w:tc>
        <w:tc>
          <w:tcPr>
            <w:tcW w:w="1020" w:type="dxa"/>
            <w:shd w:val="clear" w:color="auto" w:fill="auto"/>
            <w:vAlign w:val="center"/>
          </w:tcPr>
          <w:p w14:paraId="3F7A8451" w14:textId="05AD8F52" w:rsidR="000E00B9" w:rsidRPr="007B5B0D" w:rsidRDefault="000E00B9" w:rsidP="00ED7025">
            <w:pPr>
              <w:rPr>
                <w:rFonts w:ascii="Cambria Math" w:hAnsi="Cambria Math"/>
                <w:oMath/>
              </w:rPr>
            </w:pPr>
          </w:p>
        </w:tc>
        <w:tc>
          <w:tcPr>
            <w:tcW w:w="1020" w:type="dxa"/>
            <w:vAlign w:val="center"/>
          </w:tcPr>
          <w:p w14:paraId="5A32E2E1" w14:textId="146F1CB9" w:rsidR="000E00B9" w:rsidRPr="007B5B0D" w:rsidRDefault="000E00B9" w:rsidP="00ED7025">
            <w:pPr>
              <w:rPr>
                <w:rFonts w:ascii="Cambria Math" w:hAnsi="Cambria Math"/>
                <w:oMath/>
              </w:rPr>
            </w:pPr>
          </w:p>
        </w:tc>
        <w:tc>
          <w:tcPr>
            <w:tcW w:w="1020" w:type="dxa"/>
            <w:vAlign w:val="center"/>
          </w:tcPr>
          <w:p w14:paraId="6D36A834" w14:textId="06E82F66" w:rsidR="000E00B9" w:rsidRPr="007B5B0D" w:rsidRDefault="000E00B9" w:rsidP="00ED7025">
            <w:pPr>
              <w:rPr>
                <w:rFonts w:ascii="Cambria Math" w:hAnsi="Cambria Math"/>
                <w:oMath/>
              </w:rPr>
            </w:pPr>
          </w:p>
        </w:tc>
        <w:tc>
          <w:tcPr>
            <w:tcW w:w="1020" w:type="dxa"/>
            <w:vAlign w:val="center"/>
          </w:tcPr>
          <w:p w14:paraId="64DFC441" w14:textId="7343B0F2" w:rsidR="000E00B9" w:rsidRPr="007B5B0D" w:rsidRDefault="000E00B9" w:rsidP="00ED7025">
            <w:pPr>
              <w:rPr>
                <w:rFonts w:ascii="Cambria Math" w:hAnsi="Cambria Math"/>
                <w:oMath/>
              </w:rPr>
            </w:pPr>
          </w:p>
        </w:tc>
        <w:tc>
          <w:tcPr>
            <w:tcW w:w="1020" w:type="dxa"/>
            <w:gridSpan w:val="2"/>
            <w:vAlign w:val="center"/>
          </w:tcPr>
          <w:p w14:paraId="7778EB12" w14:textId="395454BD" w:rsidR="000E00B9" w:rsidRPr="007B5B0D" w:rsidRDefault="000E00B9" w:rsidP="00ED7025">
            <w:pPr>
              <w:rPr>
                <w:rFonts w:ascii="Cambria Math" w:hAnsi="Cambria Math"/>
                <w:oMath/>
              </w:rPr>
            </w:pPr>
          </w:p>
        </w:tc>
      </w:tr>
    </w:tbl>
    <w:p w14:paraId="297F7CD0" w14:textId="77777777" w:rsidR="000E00B9" w:rsidRDefault="000E00B9"/>
    <w:tbl>
      <w:tblPr>
        <w:tblStyle w:val="Grilledutableau"/>
        <w:tblW w:w="0" w:type="auto"/>
        <w:tblLook w:val="04A0" w:firstRow="1" w:lastRow="0" w:firstColumn="1" w:lastColumn="0" w:noHBand="0" w:noVBand="1"/>
      </w:tblPr>
      <w:tblGrid>
        <w:gridCol w:w="849"/>
        <w:gridCol w:w="850"/>
        <w:gridCol w:w="849"/>
        <w:gridCol w:w="850"/>
        <w:gridCol w:w="849"/>
        <w:gridCol w:w="850"/>
        <w:gridCol w:w="849"/>
        <w:gridCol w:w="850"/>
        <w:gridCol w:w="849"/>
        <w:gridCol w:w="850"/>
        <w:gridCol w:w="849"/>
        <w:gridCol w:w="850"/>
      </w:tblGrid>
      <w:tr w:rsidR="00092559" w:rsidRPr="007B5B0D" w14:paraId="62210E3A" w14:textId="77777777" w:rsidTr="00B2117E">
        <w:trPr>
          <w:trHeight w:val="340"/>
        </w:trPr>
        <w:tc>
          <w:tcPr>
            <w:tcW w:w="849" w:type="dxa"/>
            <w:shd w:val="clear" w:color="auto" w:fill="auto"/>
            <w:vAlign w:val="center"/>
          </w:tcPr>
          <w:p w14:paraId="1AE40A83" w14:textId="37D8ED11" w:rsidR="00092559" w:rsidRPr="007B5B0D" w:rsidRDefault="00092559" w:rsidP="007B5B0D">
            <w:pPr>
              <w:rPr>
                <w:rFonts w:ascii="Cambria Math" w:hAnsi="Cambria Math"/>
                <w:oMath/>
              </w:rPr>
            </w:pPr>
          </w:p>
        </w:tc>
        <w:tc>
          <w:tcPr>
            <w:tcW w:w="850" w:type="dxa"/>
            <w:shd w:val="clear" w:color="auto" w:fill="auto"/>
            <w:vAlign w:val="center"/>
          </w:tcPr>
          <w:p w14:paraId="3973F9FD" w14:textId="337F5B28" w:rsidR="00092559" w:rsidRPr="007B5B0D" w:rsidRDefault="00092559" w:rsidP="007B5B0D">
            <w:pPr>
              <w:rPr>
                <w:rFonts w:ascii="Cambria Math" w:hAnsi="Cambria Math"/>
                <w:oMath/>
              </w:rPr>
            </w:pPr>
          </w:p>
        </w:tc>
        <w:tc>
          <w:tcPr>
            <w:tcW w:w="849" w:type="dxa"/>
            <w:shd w:val="clear" w:color="auto" w:fill="auto"/>
            <w:vAlign w:val="center"/>
          </w:tcPr>
          <w:p w14:paraId="314A33CE" w14:textId="13B8CC39" w:rsidR="00092559" w:rsidRPr="007B5B0D" w:rsidRDefault="00092559" w:rsidP="007B5B0D">
            <w:pPr>
              <w:rPr>
                <w:rFonts w:ascii="Cambria Math" w:hAnsi="Cambria Math"/>
                <w:oMath/>
              </w:rPr>
            </w:pPr>
          </w:p>
        </w:tc>
        <w:tc>
          <w:tcPr>
            <w:tcW w:w="850" w:type="dxa"/>
            <w:shd w:val="clear" w:color="auto" w:fill="auto"/>
            <w:vAlign w:val="center"/>
          </w:tcPr>
          <w:p w14:paraId="06B237F6" w14:textId="290A85B9" w:rsidR="00092559" w:rsidRPr="007B5B0D" w:rsidRDefault="00092559" w:rsidP="007B5B0D">
            <w:pPr>
              <w:rPr>
                <w:rFonts w:ascii="Cambria Math" w:hAnsi="Cambria Math"/>
                <w:oMath/>
              </w:rPr>
            </w:pPr>
          </w:p>
        </w:tc>
        <w:tc>
          <w:tcPr>
            <w:tcW w:w="849" w:type="dxa"/>
            <w:tcBorders>
              <w:top w:val="nil"/>
              <w:bottom w:val="nil"/>
            </w:tcBorders>
            <w:shd w:val="clear" w:color="auto" w:fill="auto"/>
          </w:tcPr>
          <w:p w14:paraId="7E198ED6" w14:textId="77777777" w:rsidR="00092559" w:rsidRPr="007B5B0D" w:rsidRDefault="00092559" w:rsidP="007B5B0D">
            <w:pPr>
              <w:rPr>
                <w:rFonts w:eastAsia="Calibri" w:cs="Times New Roman"/>
              </w:rPr>
            </w:pPr>
          </w:p>
        </w:tc>
        <w:tc>
          <w:tcPr>
            <w:tcW w:w="850" w:type="dxa"/>
            <w:shd w:val="clear" w:color="auto" w:fill="auto"/>
            <w:vAlign w:val="center"/>
          </w:tcPr>
          <w:p w14:paraId="3589A9F8" w14:textId="038BE631" w:rsidR="00092559" w:rsidRPr="007B5B0D" w:rsidRDefault="00092559" w:rsidP="007B5B0D">
            <w:pPr>
              <w:rPr>
                <w:rFonts w:ascii="Cambria Math" w:hAnsi="Cambria Math"/>
                <w:oMath/>
              </w:rPr>
            </w:pPr>
          </w:p>
        </w:tc>
        <w:tc>
          <w:tcPr>
            <w:tcW w:w="849" w:type="dxa"/>
            <w:tcBorders>
              <w:top w:val="nil"/>
              <w:bottom w:val="nil"/>
            </w:tcBorders>
            <w:shd w:val="clear" w:color="auto" w:fill="auto"/>
          </w:tcPr>
          <w:p w14:paraId="7D4A5D3E" w14:textId="77777777" w:rsidR="00092559" w:rsidRPr="007B5B0D" w:rsidRDefault="00092559" w:rsidP="007B5B0D">
            <w:pPr>
              <w:rPr>
                <w:rFonts w:eastAsia="Calibri" w:cs="Times New Roman"/>
              </w:rPr>
            </w:pPr>
          </w:p>
        </w:tc>
        <w:tc>
          <w:tcPr>
            <w:tcW w:w="850" w:type="dxa"/>
            <w:shd w:val="clear" w:color="auto" w:fill="auto"/>
            <w:vAlign w:val="center"/>
          </w:tcPr>
          <w:p w14:paraId="28E7FEAC" w14:textId="03919849" w:rsidR="00092559" w:rsidRPr="007B5B0D" w:rsidRDefault="00092559" w:rsidP="007B5B0D">
            <w:pPr>
              <w:rPr>
                <w:rFonts w:ascii="Cambria Math" w:hAnsi="Cambria Math"/>
                <w:oMath/>
              </w:rPr>
            </w:pPr>
          </w:p>
        </w:tc>
        <w:tc>
          <w:tcPr>
            <w:tcW w:w="849" w:type="dxa"/>
            <w:shd w:val="clear" w:color="auto" w:fill="auto"/>
            <w:vAlign w:val="center"/>
          </w:tcPr>
          <w:p w14:paraId="6721DCBB" w14:textId="4AE663DB" w:rsidR="00092559" w:rsidRPr="007B5B0D" w:rsidRDefault="00092559" w:rsidP="007B5B0D">
            <w:pPr>
              <w:rPr>
                <w:rFonts w:ascii="Cambria Math" w:hAnsi="Cambria Math"/>
                <w:oMath/>
              </w:rPr>
            </w:pPr>
          </w:p>
        </w:tc>
        <w:tc>
          <w:tcPr>
            <w:tcW w:w="850" w:type="dxa"/>
            <w:shd w:val="clear" w:color="auto" w:fill="auto"/>
            <w:vAlign w:val="center"/>
          </w:tcPr>
          <w:p w14:paraId="191DE061" w14:textId="1E98118F" w:rsidR="00092559" w:rsidRPr="007B5B0D" w:rsidRDefault="00092559" w:rsidP="007B5B0D">
            <w:pPr>
              <w:rPr>
                <w:rFonts w:ascii="Cambria Math" w:hAnsi="Cambria Math"/>
                <w:oMath/>
              </w:rPr>
            </w:pPr>
          </w:p>
        </w:tc>
        <w:tc>
          <w:tcPr>
            <w:tcW w:w="849" w:type="dxa"/>
            <w:shd w:val="clear" w:color="auto" w:fill="auto"/>
            <w:vAlign w:val="center"/>
          </w:tcPr>
          <w:p w14:paraId="2A35B90A" w14:textId="21E30DE0" w:rsidR="00092559" w:rsidRPr="007B5B0D" w:rsidRDefault="00092559" w:rsidP="007B5B0D">
            <w:pPr>
              <w:rPr>
                <w:rFonts w:ascii="Cambria Math" w:hAnsi="Cambria Math"/>
                <w:oMath/>
              </w:rPr>
            </w:pPr>
          </w:p>
        </w:tc>
        <w:tc>
          <w:tcPr>
            <w:tcW w:w="850" w:type="dxa"/>
            <w:shd w:val="clear" w:color="auto" w:fill="auto"/>
            <w:vAlign w:val="center"/>
          </w:tcPr>
          <w:p w14:paraId="6A087944" w14:textId="61E4CEEC" w:rsidR="00092559" w:rsidRPr="007B5B0D" w:rsidRDefault="00092559" w:rsidP="007B5B0D">
            <w:pPr>
              <w:rPr>
                <w:rFonts w:ascii="Cambria Math" w:hAnsi="Cambria Math"/>
                <w:oMath/>
              </w:rPr>
            </w:pPr>
          </w:p>
        </w:tc>
      </w:tr>
      <w:tr w:rsidR="000E00B9" w:rsidRPr="007B5B0D" w14:paraId="6C640755" w14:textId="77777777" w:rsidTr="00B2117E">
        <w:trPr>
          <w:trHeight w:val="340"/>
        </w:trPr>
        <w:tc>
          <w:tcPr>
            <w:tcW w:w="849" w:type="dxa"/>
            <w:shd w:val="clear" w:color="auto" w:fill="auto"/>
            <w:vAlign w:val="center"/>
          </w:tcPr>
          <w:p w14:paraId="292BAFD2" w14:textId="22217902" w:rsidR="000E00B9" w:rsidRPr="000E00B9" w:rsidRDefault="000E00B9" w:rsidP="007B5B0D">
            <w:pPr>
              <w:rPr>
                <w:rFonts w:ascii="Cambria Math" w:eastAsia="Calibri" w:hAnsi="Cambria Math" w:cs="Times New Roman"/>
                <w:oMath/>
              </w:rPr>
            </w:pPr>
          </w:p>
        </w:tc>
        <w:tc>
          <w:tcPr>
            <w:tcW w:w="850" w:type="dxa"/>
            <w:shd w:val="clear" w:color="auto" w:fill="auto"/>
            <w:vAlign w:val="center"/>
          </w:tcPr>
          <w:p w14:paraId="0C04E296" w14:textId="07960A9A" w:rsidR="000E00B9" w:rsidRPr="000E00B9" w:rsidRDefault="000E00B9" w:rsidP="007B5B0D">
            <w:pPr>
              <w:rPr>
                <w:rFonts w:ascii="Cambria Math" w:eastAsia="Calibri" w:hAnsi="Cambria Math" w:cs="Times New Roman"/>
                <w:oMath/>
              </w:rPr>
            </w:pPr>
          </w:p>
        </w:tc>
        <w:tc>
          <w:tcPr>
            <w:tcW w:w="849" w:type="dxa"/>
            <w:shd w:val="clear" w:color="auto" w:fill="auto"/>
            <w:vAlign w:val="center"/>
          </w:tcPr>
          <w:p w14:paraId="3275390F" w14:textId="19D47B97" w:rsidR="000E00B9" w:rsidRPr="000E00B9" w:rsidRDefault="000E00B9" w:rsidP="007B5B0D">
            <w:pPr>
              <w:rPr>
                <w:rFonts w:ascii="Cambria Math" w:eastAsia="Calibri" w:hAnsi="Cambria Math" w:cs="Times New Roman"/>
                <w:oMath/>
              </w:rPr>
            </w:pPr>
          </w:p>
        </w:tc>
        <w:tc>
          <w:tcPr>
            <w:tcW w:w="850" w:type="dxa"/>
            <w:shd w:val="clear" w:color="auto" w:fill="auto"/>
            <w:vAlign w:val="center"/>
          </w:tcPr>
          <w:p w14:paraId="561AC080" w14:textId="0D4E8F19" w:rsidR="000E00B9" w:rsidRPr="000E00B9" w:rsidRDefault="000E00B9" w:rsidP="007B5B0D">
            <w:pPr>
              <w:rPr>
                <w:rFonts w:ascii="Cambria Math" w:eastAsia="Calibri" w:hAnsi="Cambria Math" w:cs="Times New Roman"/>
                <w:oMath/>
              </w:rPr>
            </w:pPr>
          </w:p>
        </w:tc>
        <w:tc>
          <w:tcPr>
            <w:tcW w:w="849" w:type="dxa"/>
            <w:tcBorders>
              <w:top w:val="nil"/>
              <w:bottom w:val="nil"/>
            </w:tcBorders>
            <w:shd w:val="clear" w:color="auto" w:fill="auto"/>
          </w:tcPr>
          <w:p w14:paraId="5B57D659" w14:textId="77777777" w:rsidR="000E00B9" w:rsidRPr="000E00B9" w:rsidRDefault="000E00B9" w:rsidP="007B5B0D">
            <w:pPr>
              <w:rPr>
                <w:rFonts w:ascii="Cambria Math" w:eastAsia="Calibri" w:hAnsi="Cambria Math" w:cs="Times New Roman"/>
                <w:oMath/>
              </w:rPr>
            </w:pPr>
          </w:p>
        </w:tc>
        <w:tc>
          <w:tcPr>
            <w:tcW w:w="850" w:type="dxa"/>
            <w:shd w:val="clear" w:color="auto" w:fill="auto"/>
            <w:vAlign w:val="center"/>
          </w:tcPr>
          <w:p w14:paraId="53C70B18" w14:textId="4E82DC69" w:rsidR="000E00B9" w:rsidRPr="000E00B9" w:rsidRDefault="000E00B9" w:rsidP="007B5B0D">
            <w:pPr>
              <w:rPr>
                <w:rFonts w:ascii="Cambria Math" w:eastAsia="Calibri" w:hAnsi="Cambria Math" w:cs="Times New Roman"/>
                <w:oMath/>
              </w:rPr>
            </w:pPr>
          </w:p>
        </w:tc>
        <w:tc>
          <w:tcPr>
            <w:tcW w:w="849" w:type="dxa"/>
            <w:tcBorders>
              <w:top w:val="nil"/>
              <w:bottom w:val="nil"/>
            </w:tcBorders>
            <w:shd w:val="clear" w:color="auto" w:fill="auto"/>
          </w:tcPr>
          <w:p w14:paraId="16016DBD" w14:textId="77777777" w:rsidR="000E00B9" w:rsidRPr="000E00B9" w:rsidRDefault="000E00B9" w:rsidP="007B5B0D">
            <w:pPr>
              <w:rPr>
                <w:rFonts w:ascii="Cambria Math" w:eastAsia="Calibri" w:hAnsi="Cambria Math" w:cs="Times New Roman"/>
                <w:oMath/>
              </w:rPr>
            </w:pPr>
          </w:p>
        </w:tc>
        <w:tc>
          <w:tcPr>
            <w:tcW w:w="850" w:type="dxa"/>
            <w:shd w:val="clear" w:color="auto" w:fill="auto"/>
            <w:vAlign w:val="center"/>
          </w:tcPr>
          <w:p w14:paraId="4FDBB337" w14:textId="3B01C8D8" w:rsidR="000E00B9" w:rsidRPr="000E00B9" w:rsidRDefault="000E00B9" w:rsidP="007B5B0D">
            <w:pPr>
              <w:rPr>
                <w:rFonts w:ascii="Cambria Math" w:eastAsia="Calibri" w:hAnsi="Cambria Math" w:cs="Times New Roman"/>
                <w:oMath/>
              </w:rPr>
            </w:pPr>
          </w:p>
        </w:tc>
        <w:tc>
          <w:tcPr>
            <w:tcW w:w="849" w:type="dxa"/>
            <w:shd w:val="clear" w:color="auto" w:fill="auto"/>
            <w:vAlign w:val="center"/>
          </w:tcPr>
          <w:p w14:paraId="3A7730BA" w14:textId="78A05C4C" w:rsidR="000E00B9" w:rsidRPr="000E00B9" w:rsidRDefault="000E00B9" w:rsidP="007B5B0D">
            <w:pPr>
              <w:rPr>
                <w:rFonts w:ascii="Cambria Math" w:eastAsia="Calibri" w:hAnsi="Cambria Math" w:cs="Times New Roman"/>
                <w:oMath/>
              </w:rPr>
            </w:pPr>
          </w:p>
        </w:tc>
        <w:tc>
          <w:tcPr>
            <w:tcW w:w="850" w:type="dxa"/>
            <w:shd w:val="clear" w:color="auto" w:fill="auto"/>
            <w:vAlign w:val="center"/>
          </w:tcPr>
          <w:p w14:paraId="0995310E" w14:textId="0420C7DF" w:rsidR="000E00B9" w:rsidRPr="000E00B9" w:rsidRDefault="000E00B9" w:rsidP="007B5B0D">
            <w:pPr>
              <w:rPr>
                <w:rFonts w:ascii="Cambria Math" w:eastAsia="Calibri" w:hAnsi="Cambria Math" w:cs="Times New Roman"/>
                <w:oMath/>
              </w:rPr>
            </w:pPr>
          </w:p>
        </w:tc>
        <w:tc>
          <w:tcPr>
            <w:tcW w:w="849" w:type="dxa"/>
            <w:shd w:val="clear" w:color="auto" w:fill="auto"/>
            <w:vAlign w:val="center"/>
          </w:tcPr>
          <w:p w14:paraId="3B87A5A0" w14:textId="09BBC928" w:rsidR="000E00B9" w:rsidRPr="000E00B9" w:rsidRDefault="000E00B9" w:rsidP="007B5B0D">
            <w:pPr>
              <w:rPr>
                <w:rFonts w:ascii="Cambria Math" w:eastAsia="Calibri" w:hAnsi="Cambria Math" w:cs="Times New Roman"/>
                <w:oMath/>
              </w:rPr>
            </w:pPr>
          </w:p>
        </w:tc>
        <w:tc>
          <w:tcPr>
            <w:tcW w:w="850" w:type="dxa"/>
            <w:shd w:val="clear" w:color="auto" w:fill="auto"/>
            <w:vAlign w:val="center"/>
          </w:tcPr>
          <w:p w14:paraId="5DE9C629" w14:textId="180B6F5C" w:rsidR="000E00B9" w:rsidRPr="000E00B9" w:rsidRDefault="000E00B9" w:rsidP="007B5B0D">
            <w:pPr>
              <w:rPr>
                <w:rFonts w:ascii="Cambria Math" w:eastAsia="Calibri" w:hAnsi="Cambria Math" w:cs="Times New Roman"/>
                <w:oMath/>
              </w:rPr>
            </w:pPr>
          </w:p>
        </w:tc>
      </w:tr>
    </w:tbl>
    <w:p w14:paraId="547A2C0F" w14:textId="77777777" w:rsidR="00092559" w:rsidRDefault="00092559"/>
    <w:tbl>
      <w:tblPr>
        <w:tblStyle w:val="Grilledutableau"/>
        <w:tblW w:w="0" w:type="auto"/>
        <w:tblLook w:val="04A0" w:firstRow="1" w:lastRow="0" w:firstColumn="1" w:lastColumn="0" w:noHBand="0" w:noVBand="1"/>
      </w:tblPr>
      <w:tblGrid>
        <w:gridCol w:w="637"/>
        <w:gridCol w:w="637"/>
        <w:gridCol w:w="637"/>
        <w:gridCol w:w="637"/>
        <w:gridCol w:w="637"/>
        <w:gridCol w:w="637"/>
        <w:gridCol w:w="637"/>
        <w:gridCol w:w="638"/>
        <w:gridCol w:w="637"/>
        <w:gridCol w:w="637"/>
        <w:gridCol w:w="637"/>
        <w:gridCol w:w="637"/>
        <w:gridCol w:w="637"/>
        <w:gridCol w:w="637"/>
        <w:gridCol w:w="637"/>
        <w:gridCol w:w="638"/>
      </w:tblGrid>
      <w:tr w:rsidR="00B2117E" w:rsidRPr="000E00B9" w14:paraId="400D1F55" w14:textId="77777777" w:rsidTr="00B2117E">
        <w:trPr>
          <w:trHeight w:val="340"/>
        </w:trPr>
        <w:tc>
          <w:tcPr>
            <w:tcW w:w="637" w:type="dxa"/>
            <w:shd w:val="clear" w:color="auto" w:fill="auto"/>
            <w:vAlign w:val="center"/>
          </w:tcPr>
          <w:p w14:paraId="6DF90FBE" w14:textId="0667B249" w:rsidR="000E00B9" w:rsidRPr="000E00B9" w:rsidRDefault="000E00B9" w:rsidP="00ED7025">
            <w:pPr>
              <w:rPr>
                <w:rFonts w:ascii="Cambria Math" w:eastAsia="Calibri" w:hAnsi="Cambria Math" w:cs="Times New Roman"/>
                <w:oMath/>
              </w:rPr>
            </w:pPr>
          </w:p>
        </w:tc>
        <w:tc>
          <w:tcPr>
            <w:tcW w:w="637" w:type="dxa"/>
            <w:shd w:val="clear" w:color="auto" w:fill="auto"/>
            <w:vAlign w:val="center"/>
          </w:tcPr>
          <w:p w14:paraId="06DDD321" w14:textId="7155DF62" w:rsidR="000E00B9" w:rsidRPr="000E00B9" w:rsidRDefault="000E00B9" w:rsidP="00ED7025">
            <w:pPr>
              <w:rPr>
                <w:rFonts w:ascii="Cambria Math" w:eastAsia="Calibri" w:hAnsi="Cambria Math" w:cs="Times New Roman"/>
                <w:oMath/>
              </w:rPr>
            </w:pPr>
          </w:p>
        </w:tc>
        <w:tc>
          <w:tcPr>
            <w:tcW w:w="637" w:type="dxa"/>
            <w:tcBorders>
              <w:top w:val="nil"/>
              <w:bottom w:val="nil"/>
            </w:tcBorders>
            <w:shd w:val="clear" w:color="auto" w:fill="auto"/>
          </w:tcPr>
          <w:p w14:paraId="06F94A12" w14:textId="77777777" w:rsidR="000E00B9" w:rsidRPr="000E00B9" w:rsidRDefault="000E00B9" w:rsidP="00ED7025">
            <w:pPr>
              <w:rPr>
                <w:rFonts w:eastAsia="Calibri" w:cs="Times New Roman"/>
              </w:rPr>
            </w:pPr>
          </w:p>
        </w:tc>
        <w:tc>
          <w:tcPr>
            <w:tcW w:w="637" w:type="dxa"/>
            <w:shd w:val="clear" w:color="auto" w:fill="auto"/>
            <w:vAlign w:val="center"/>
          </w:tcPr>
          <w:p w14:paraId="249B470B" w14:textId="646E2A33" w:rsidR="000E00B9" w:rsidRPr="000E00B9" w:rsidRDefault="000E00B9" w:rsidP="00ED7025">
            <w:pPr>
              <w:rPr>
                <w:rFonts w:ascii="Cambria Math" w:eastAsia="Calibri" w:hAnsi="Cambria Math" w:cs="Times New Roman"/>
                <w:oMath/>
              </w:rPr>
            </w:pPr>
          </w:p>
        </w:tc>
        <w:tc>
          <w:tcPr>
            <w:tcW w:w="637" w:type="dxa"/>
            <w:tcBorders>
              <w:top w:val="nil"/>
              <w:bottom w:val="nil"/>
            </w:tcBorders>
            <w:shd w:val="clear" w:color="auto" w:fill="auto"/>
          </w:tcPr>
          <w:p w14:paraId="740134CE" w14:textId="77777777" w:rsidR="000E00B9" w:rsidRPr="000E00B9" w:rsidRDefault="000E00B9" w:rsidP="00ED7025">
            <w:pPr>
              <w:rPr>
                <w:rFonts w:eastAsia="Calibri" w:cs="Times New Roman"/>
              </w:rPr>
            </w:pPr>
          </w:p>
        </w:tc>
        <w:tc>
          <w:tcPr>
            <w:tcW w:w="637" w:type="dxa"/>
            <w:shd w:val="clear" w:color="auto" w:fill="auto"/>
            <w:vAlign w:val="center"/>
          </w:tcPr>
          <w:p w14:paraId="6D53AB6F" w14:textId="7B937EA3" w:rsidR="000E00B9" w:rsidRPr="000E00B9" w:rsidRDefault="000E00B9" w:rsidP="00ED7025">
            <w:pPr>
              <w:rPr>
                <w:rFonts w:ascii="Cambria Math" w:eastAsia="Calibri" w:hAnsi="Cambria Math" w:cs="Times New Roman"/>
                <w:oMath/>
              </w:rPr>
            </w:pPr>
          </w:p>
        </w:tc>
        <w:tc>
          <w:tcPr>
            <w:tcW w:w="637" w:type="dxa"/>
            <w:tcBorders>
              <w:top w:val="nil"/>
              <w:bottom w:val="nil"/>
            </w:tcBorders>
            <w:shd w:val="clear" w:color="auto" w:fill="auto"/>
          </w:tcPr>
          <w:p w14:paraId="3DE4B10B" w14:textId="77777777" w:rsidR="000E00B9" w:rsidRPr="000E00B9" w:rsidRDefault="000E00B9" w:rsidP="00ED7025">
            <w:pPr>
              <w:rPr>
                <w:rFonts w:ascii="Cambria Math" w:eastAsia="Calibri" w:hAnsi="Cambria Math" w:cs="Times New Roman"/>
                <w:oMath/>
              </w:rPr>
            </w:pPr>
          </w:p>
        </w:tc>
        <w:tc>
          <w:tcPr>
            <w:tcW w:w="638" w:type="dxa"/>
            <w:shd w:val="clear" w:color="auto" w:fill="auto"/>
            <w:vAlign w:val="center"/>
          </w:tcPr>
          <w:p w14:paraId="0968C63F" w14:textId="00028420" w:rsidR="000E00B9" w:rsidRPr="000E00B9" w:rsidRDefault="000E00B9" w:rsidP="00ED7025">
            <w:pPr>
              <w:rPr>
                <w:rFonts w:ascii="Cambria Math" w:eastAsia="Calibri" w:hAnsi="Cambria Math" w:cs="Times New Roman"/>
                <w:oMath/>
              </w:rPr>
            </w:pPr>
          </w:p>
        </w:tc>
        <w:tc>
          <w:tcPr>
            <w:tcW w:w="637" w:type="dxa"/>
            <w:tcBorders>
              <w:top w:val="nil"/>
              <w:bottom w:val="nil"/>
            </w:tcBorders>
            <w:shd w:val="clear" w:color="auto" w:fill="auto"/>
          </w:tcPr>
          <w:p w14:paraId="138A0ACC" w14:textId="77777777" w:rsidR="000E00B9" w:rsidRPr="000E00B9" w:rsidRDefault="000E00B9" w:rsidP="00ED7025">
            <w:pPr>
              <w:rPr>
                <w:rFonts w:ascii="Cambria Math" w:eastAsia="Calibri" w:hAnsi="Cambria Math" w:cs="Times New Roman"/>
                <w:oMath/>
              </w:rPr>
            </w:pPr>
          </w:p>
        </w:tc>
        <w:tc>
          <w:tcPr>
            <w:tcW w:w="637" w:type="dxa"/>
            <w:shd w:val="clear" w:color="auto" w:fill="auto"/>
            <w:vAlign w:val="center"/>
          </w:tcPr>
          <w:p w14:paraId="31CCF885" w14:textId="547AA46B" w:rsidR="000E00B9" w:rsidRPr="000E00B9" w:rsidRDefault="000E00B9" w:rsidP="00ED7025">
            <w:pPr>
              <w:rPr>
                <w:rFonts w:ascii="Cambria Math" w:eastAsia="Calibri" w:hAnsi="Cambria Math" w:cs="Times New Roman"/>
                <w:oMath/>
              </w:rPr>
            </w:pPr>
          </w:p>
        </w:tc>
        <w:tc>
          <w:tcPr>
            <w:tcW w:w="637" w:type="dxa"/>
            <w:shd w:val="clear" w:color="auto" w:fill="auto"/>
            <w:vAlign w:val="center"/>
          </w:tcPr>
          <w:p w14:paraId="1F66D9F0" w14:textId="5537B07E" w:rsidR="000E00B9" w:rsidRPr="000E00B9" w:rsidRDefault="000E00B9" w:rsidP="00ED7025">
            <w:pPr>
              <w:rPr>
                <w:rFonts w:ascii="Cambria Math" w:eastAsia="Calibri" w:hAnsi="Cambria Math" w:cs="Times New Roman"/>
                <w:oMath/>
              </w:rPr>
            </w:pPr>
          </w:p>
        </w:tc>
        <w:tc>
          <w:tcPr>
            <w:tcW w:w="637" w:type="dxa"/>
            <w:tcBorders>
              <w:top w:val="nil"/>
              <w:bottom w:val="nil"/>
            </w:tcBorders>
            <w:shd w:val="clear" w:color="auto" w:fill="auto"/>
          </w:tcPr>
          <w:p w14:paraId="47C39AF0" w14:textId="77777777" w:rsidR="000E00B9" w:rsidRPr="000E00B9" w:rsidRDefault="000E00B9" w:rsidP="00ED7025">
            <w:pPr>
              <w:rPr>
                <w:rFonts w:eastAsia="Calibri" w:cs="Times New Roman"/>
              </w:rPr>
            </w:pPr>
          </w:p>
        </w:tc>
        <w:tc>
          <w:tcPr>
            <w:tcW w:w="637" w:type="dxa"/>
            <w:shd w:val="clear" w:color="auto" w:fill="auto"/>
            <w:vAlign w:val="center"/>
          </w:tcPr>
          <w:p w14:paraId="361BBF5B" w14:textId="3D35D4F6" w:rsidR="000E00B9" w:rsidRPr="000E00B9" w:rsidRDefault="000E00B9" w:rsidP="00ED7025">
            <w:pPr>
              <w:rPr>
                <w:rFonts w:ascii="Cambria Math" w:eastAsia="Calibri" w:hAnsi="Cambria Math" w:cs="Times New Roman"/>
                <w:oMath/>
              </w:rPr>
            </w:pPr>
          </w:p>
        </w:tc>
        <w:tc>
          <w:tcPr>
            <w:tcW w:w="637" w:type="dxa"/>
            <w:tcBorders>
              <w:top w:val="nil"/>
              <w:bottom w:val="nil"/>
            </w:tcBorders>
            <w:shd w:val="clear" w:color="auto" w:fill="auto"/>
          </w:tcPr>
          <w:p w14:paraId="6188DB8D" w14:textId="77777777" w:rsidR="000E00B9" w:rsidRPr="000E00B9" w:rsidRDefault="000E00B9" w:rsidP="00ED7025">
            <w:pPr>
              <w:rPr>
                <w:rFonts w:eastAsia="Times New Roman" w:cs="Times New Roman"/>
              </w:rPr>
            </w:pPr>
          </w:p>
        </w:tc>
        <w:tc>
          <w:tcPr>
            <w:tcW w:w="637" w:type="dxa"/>
            <w:shd w:val="clear" w:color="auto" w:fill="auto"/>
            <w:vAlign w:val="center"/>
          </w:tcPr>
          <w:p w14:paraId="5A5B93BA" w14:textId="29AF17EE" w:rsidR="000E00B9" w:rsidRPr="000E00B9" w:rsidRDefault="000E00B9" w:rsidP="00ED7025">
            <w:pPr>
              <w:rPr>
                <w:rFonts w:ascii="Cambria Math" w:eastAsia="Calibri" w:hAnsi="Cambria Math" w:cs="Times New Roman"/>
                <w:oMath/>
              </w:rPr>
            </w:pPr>
          </w:p>
        </w:tc>
        <w:tc>
          <w:tcPr>
            <w:tcW w:w="638" w:type="dxa"/>
            <w:shd w:val="clear" w:color="auto" w:fill="auto"/>
            <w:vAlign w:val="center"/>
          </w:tcPr>
          <w:p w14:paraId="063F28CE" w14:textId="792C0B01" w:rsidR="000E00B9" w:rsidRPr="000E00B9" w:rsidRDefault="000E00B9" w:rsidP="00ED7025">
            <w:pPr>
              <w:rPr>
                <w:rFonts w:ascii="Cambria Math" w:eastAsia="Calibri" w:hAnsi="Cambria Math" w:cs="Times New Roman"/>
                <w:oMath/>
              </w:rPr>
            </w:pPr>
          </w:p>
        </w:tc>
      </w:tr>
      <w:tr w:rsidR="00B2117E" w:rsidRPr="000E00B9" w14:paraId="471D23C4" w14:textId="77777777" w:rsidTr="00B2117E">
        <w:trPr>
          <w:trHeight w:val="340"/>
        </w:trPr>
        <w:tc>
          <w:tcPr>
            <w:tcW w:w="637" w:type="dxa"/>
            <w:shd w:val="clear" w:color="auto" w:fill="auto"/>
            <w:vAlign w:val="center"/>
          </w:tcPr>
          <w:p w14:paraId="5277D812" w14:textId="4C6E93A7" w:rsidR="000E00B9" w:rsidRPr="000E00B9" w:rsidRDefault="000E00B9" w:rsidP="000E00B9">
            <w:pPr>
              <w:rPr>
                <w:rFonts w:ascii="Cambria Math" w:hAnsi="Cambria Math"/>
                <w:oMath/>
              </w:rPr>
            </w:pPr>
          </w:p>
        </w:tc>
        <w:tc>
          <w:tcPr>
            <w:tcW w:w="637" w:type="dxa"/>
            <w:shd w:val="clear" w:color="auto" w:fill="auto"/>
            <w:vAlign w:val="center"/>
          </w:tcPr>
          <w:p w14:paraId="5AA8FC5C" w14:textId="108EAC24" w:rsidR="000E00B9" w:rsidRPr="000E00B9" w:rsidRDefault="000E00B9" w:rsidP="000E00B9">
            <w:pPr>
              <w:rPr>
                <w:rFonts w:ascii="Cambria Math" w:hAnsi="Cambria Math"/>
                <w:oMath/>
              </w:rPr>
            </w:pPr>
          </w:p>
        </w:tc>
        <w:tc>
          <w:tcPr>
            <w:tcW w:w="637" w:type="dxa"/>
            <w:tcBorders>
              <w:top w:val="nil"/>
              <w:bottom w:val="nil"/>
            </w:tcBorders>
            <w:shd w:val="clear" w:color="auto" w:fill="auto"/>
            <w:vAlign w:val="center"/>
          </w:tcPr>
          <w:p w14:paraId="1FE63CC0" w14:textId="77777777" w:rsidR="000E00B9" w:rsidRPr="000E00B9" w:rsidRDefault="000E00B9" w:rsidP="000E00B9">
            <w:pPr>
              <w:rPr>
                <w:rFonts w:ascii="Cambria Math" w:hAnsi="Cambria Math"/>
                <w:oMath/>
              </w:rPr>
            </w:pPr>
          </w:p>
        </w:tc>
        <w:tc>
          <w:tcPr>
            <w:tcW w:w="637" w:type="dxa"/>
            <w:shd w:val="clear" w:color="auto" w:fill="auto"/>
            <w:vAlign w:val="center"/>
          </w:tcPr>
          <w:p w14:paraId="5EB557BB" w14:textId="537A2949" w:rsidR="000E00B9" w:rsidRPr="000E00B9" w:rsidRDefault="000E00B9" w:rsidP="000E00B9">
            <w:pPr>
              <w:rPr>
                <w:rFonts w:ascii="Cambria Math" w:hAnsi="Cambria Math"/>
                <w:oMath/>
              </w:rPr>
            </w:pPr>
          </w:p>
        </w:tc>
        <w:tc>
          <w:tcPr>
            <w:tcW w:w="637" w:type="dxa"/>
            <w:tcBorders>
              <w:top w:val="nil"/>
              <w:bottom w:val="nil"/>
            </w:tcBorders>
            <w:shd w:val="clear" w:color="auto" w:fill="auto"/>
            <w:vAlign w:val="center"/>
          </w:tcPr>
          <w:p w14:paraId="6DF393CC" w14:textId="77777777" w:rsidR="000E00B9" w:rsidRPr="000E00B9" w:rsidRDefault="000E00B9" w:rsidP="000E00B9">
            <w:pPr>
              <w:rPr>
                <w:rFonts w:ascii="Cambria Math" w:hAnsi="Cambria Math"/>
                <w:oMath/>
              </w:rPr>
            </w:pPr>
          </w:p>
        </w:tc>
        <w:tc>
          <w:tcPr>
            <w:tcW w:w="637" w:type="dxa"/>
            <w:shd w:val="clear" w:color="auto" w:fill="auto"/>
            <w:vAlign w:val="center"/>
          </w:tcPr>
          <w:p w14:paraId="3479E468" w14:textId="38348FB7" w:rsidR="000E00B9" w:rsidRPr="000E00B9" w:rsidRDefault="000E00B9" w:rsidP="000E00B9">
            <w:pPr>
              <w:rPr>
                <w:rFonts w:ascii="Cambria Math" w:hAnsi="Cambria Math"/>
                <w:oMath/>
              </w:rPr>
            </w:pPr>
          </w:p>
        </w:tc>
        <w:tc>
          <w:tcPr>
            <w:tcW w:w="637" w:type="dxa"/>
            <w:tcBorders>
              <w:top w:val="nil"/>
              <w:bottom w:val="nil"/>
            </w:tcBorders>
            <w:shd w:val="clear" w:color="auto" w:fill="auto"/>
            <w:vAlign w:val="center"/>
          </w:tcPr>
          <w:p w14:paraId="433C47D1" w14:textId="77777777" w:rsidR="000E00B9" w:rsidRPr="000E00B9" w:rsidRDefault="000E00B9" w:rsidP="000E00B9">
            <w:pPr>
              <w:rPr>
                <w:rFonts w:ascii="Cambria Math" w:hAnsi="Cambria Math"/>
                <w:oMath/>
              </w:rPr>
            </w:pPr>
          </w:p>
        </w:tc>
        <w:tc>
          <w:tcPr>
            <w:tcW w:w="638" w:type="dxa"/>
            <w:shd w:val="clear" w:color="auto" w:fill="auto"/>
            <w:vAlign w:val="center"/>
          </w:tcPr>
          <w:p w14:paraId="7A9BF530" w14:textId="3CAF9D5B" w:rsidR="000E00B9" w:rsidRPr="000E00B9" w:rsidRDefault="000E00B9" w:rsidP="000E00B9">
            <w:pPr>
              <w:rPr>
                <w:rFonts w:ascii="Cambria Math" w:hAnsi="Cambria Math"/>
                <w:oMath/>
              </w:rPr>
            </w:pPr>
          </w:p>
        </w:tc>
        <w:tc>
          <w:tcPr>
            <w:tcW w:w="637" w:type="dxa"/>
            <w:tcBorders>
              <w:top w:val="nil"/>
              <w:bottom w:val="nil"/>
            </w:tcBorders>
            <w:shd w:val="clear" w:color="auto" w:fill="auto"/>
            <w:vAlign w:val="center"/>
          </w:tcPr>
          <w:p w14:paraId="4C1A3197" w14:textId="77777777" w:rsidR="000E00B9" w:rsidRPr="000E00B9" w:rsidRDefault="000E00B9" w:rsidP="000E00B9">
            <w:pPr>
              <w:rPr>
                <w:rFonts w:ascii="Cambria Math" w:hAnsi="Cambria Math"/>
                <w:oMath/>
              </w:rPr>
            </w:pPr>
          </w:p>
        </w:tc>
        <w:tc>
          <w:tcPr>
            <w:tcW w:w="637" w:type="dxa"/>
            <w:shd w:val="clear" w:color="auto" w:fill="auto"/>
            <w:vAlign w:val="center"/>
          </w:tcPr>
          <w:p w14:paraId="23ED5123" w14:textId="4DE3F15F" w:rsidR="000E00B9" w:rsidRPr="000E00B9" w:rsidRDefault="000E00B9" w:rsidP="000E00B9">
            <w:pPr>
              <w:rPr>
                <w:rFonts w:ascii="Cambria Math" w:hAnsi="Cambria Math"/>
                <w:oMath/>
              </w:rPr>
            </w:pPr>
          </w:p>
        </w:tc>
        <w:tc>
          <w:tcPr>
            <w:tcW w:w="637" w:type="dxa"/>
            <w:shd w:val="clear" w:color="auto" w:fill="auto"/>
            <w:vAlign w:val="center"/>
          </w:tcPr>
          <w:p w14:paraId="624E790A" w14:textId="7648474B" w:rsidR="000E00B9" w:rsidRPr="000E00B9" w:rsidRDefault="000E00B9" w:rsidP="000E00B9">
            <w:pPr>
              <w:rPr>
                <w:rFonts w:ascii="Cambria Math" w:hAnsi="Cambria Math"/>
                <w:oMath/>
              </w:rPr>
            </w:pPr>
          </w:p>
        </w:tc>
        <w:tc>
          <w:tcPr>
            <w:tcW w:w="637" w:type="dxa"/>
            <w:tcBorders>
              <w:top w:val="nil"/>
              <w:bottom w:val="nil"/>
            </w:tcBorders>
            <w:shd w:val="clear" w:color="auto" w:fill="auto"/>
            <w:vAlign w:val="center"/>
          </w:tcPr>
          <w:p w14:paraId="77865FDA" w14:textId="77777777" w:rsidR="000E00B9" w:rsidRPr="000E00B9" w:rsidRDefault="000E00B9" w:rsidP="000E00B9">
            <w:pPr>
              <w:rPr>
                <w:rFonts w:ascii="Cambria Math" w:hAnsi="Cambria Math"/>
                <w:oMath/>
              </w:rPr>
            </w:pPr>
          </w:p>
        </w:tc>
        <w:tc>
          <w:tcPr>
            <w:tcW w:w="637" w:type="dxa"/>
            <w:shd w:val="clear" w:color="auto" w:fill="auto"/>
            <w:vAlign w:val="center"/>
          </w:tcPr>
          <w:p w14:paraId="79182B9F" w14:textId="6A987834" w:rsidR="000E00B9" w:rsidRPr="000E00B9" w:rsidRDefault="000E00B9" w:rsidP="000E00B9">
            <w:pPr>
              <w:rPr>
                <w:rFonts w:ascii="Cambria Math" w:hAnsi="Cambria Math"/>
                <w:oMath/>
              </w:rPr>
            </w:pPr>
          </w:p>
        </w:tc>
        <w:tc>
          <w:tcPr>
            <w:tcW w:w="637" w:type="dxa"/>
            <w:tcBorders>
              <w:top w:val="nil"/>
              <w:bottom w:val="nil"/>
            </w:tcBorders>
            <w:shd w:val="clear" w:color="auto" w:fill="auto"/>
            <w:vAlign w:val="center"/>
          </w:tcPr>
          <w:p w14:paraId="2F4E75AA" w14:textId="77777777" w:rsidR="000E00B9" w:rsidRPr="000E00B9" w:rsidRDefault="000E00B9" w:rsidP="000E00B9">
            <w:pPr>
              <w:rPr>
                <w:rFonts w:ascii="Cambria Math" w:hAnsi="Cambria Math"/>
                <w:oMath/>
              </w:rPr>
            </w:pPr>
          </w:p>
        </w:tc>
        <w:tc>
          <w:tcPr>
            <w:tcW w:w="637" w:type="dxa"/>
            <w:shd w:val="clear" w:color="auto" w:fill="auto"/>
            <w:vAlign w:val="center"/>
          </w:tcPr>
          <w:p w14:paraId="7004BAD2" w14:textId="56072161" w:rsidR="000E00B9" w:rsidRPr="000E00B9" w:rsidRDefault="000E00B9" w:rsidP="000E00B9">
            <w:pPr>
              <w:rPr>
                <w:rFonts w:ascii="Cambria Math" w:hAnsi="Cambria Math"/>
                <w:oMath/>
              </w:rPr>
            </w:pPr>
          </w:p>
        </w:tc>
        <w:tc>
          <w:tcPr>
            <w:tcW w:w="638" w:type="dxa"/>
            <w:shd w:val="clear" w:color="auto" w:fill="auto"/>
            <w:vAlign w:val="center"/>
          </w:tcPr>
          <w:p w14:paraId="007FEFBF" w14:textId="532F3B6A" w:rsidR="000E00B9" w:rsidRPr="000E00B9" w:rsidRDefault="000E00B9" w:rsidP="000E00B9">
            <w:pPr>
              <w:rPr>
                <w:rFonts w:ascii="Cambria Math" w:hAnsi="Cambria Math"/>
                <w:oMath/>
              </w:rPr>
            </w:pPr>
          </w:p>
        </w:tc>
      </w:tr>
    </w:tbl>
    <w:p w14:paraId="43F1E494" w14:textId="77777777" w:rsidR="000E00B9" w:rsidRDefault="000E00B9"/>
    <w:tbl>
      <w:tblPr>
        <w:tblStyle w:val="Grilledutableau"/>
        <w:tblW w:w="0" w:type="auto"/>
        <w:tblLook w:val="04A0" w:firstRow="1" w:lastRow="0" w:firstColumn="1" w:lastColumn="0" w:noHBand="0" w:noVBand="1"/>
      </w:tblPr>
      <w:tblGrid>
        <w:gridCol w:w="550"/>
        <w:gridCol w:w="520"/>
        <w:gridCol w:w="549"/>
        <w:gridCol w:w="519"/>
        <w:gridCol w:w="549"/>
        <w:gridCol w:w="519"/>
        <w:gridCol w:w="549"/>
        <w:gridCol w:w="519"/>
        <w:gridCol w:w="550"/>
        <w:gridCol w:w="519"/>
        <w:gridCol w:w="549"/>
        <w:gridCol w:w="528"/>
        <w:gridCol w:w="549"/>
        <w:gridCol w:w="519"/>
        <w:gridCol w:w="549"/>
        <w:gridCol w:w="519"/>
        <w:gridCol w:w="549"/>
        <w:gridCol w:w="539"/>
        <w:gridCol w:w="550"/>
      </w:tblGrid>
      <w:tr w:rsidR="000E00B9" w:rsidRPr="000E00B9" w14:paraId="24F4F432" w14:textId="77777777" w:rsidTr="00B2117E">
        <w:trPr>
          <w:trHeight w:val="340"/>
        </w:trPr>
        <w:tc>
          <w:tcPr>
            <w:tcW w:w="550" w:type="dxa"/>
            <w:shd w:val="clear" w:color="auto" w:fill="auto"/>
            <w:vAlign w:val="center"/>
          </w:tcPr>
          <w:p w14:paraId="31DAE6EC" w14:textId="10352749" w:rsidR="000E00B9" w:rsidRPr="000E00B9" w:rsidRDefault="000E00B9" w:rsidP="00ED7025">
            <w:pPr>
              <w:rPr>
                <w:rFonts w:ascii="Cambria Math" w:hAnsi="Cambria Math"/>
                <w:oMath/>
              </w:rPr>
            </w:pPr>
          </w:p>
        </w:tc>
        <w:tc>
          <w:tcPr>
            <w:tcW w:w="520" w:type="dxa"/>
            <w:tcBorders>
              <w:top w:val="nil"/>
              <w:bottom w:val="nil"/>
            </w:tcBorders>
            <w:shd w:val="clear" w:color="auto" w:fill="auto"/>
            <w:vAlign w:val="center"/>
          </w:tcPr>
          <w:p w14:paraId="35D9A774" w14:textId="77777777" w:rsidR="000E00B9" w:rsidRPr="000E00B9" w:rsidRDefault="000E00B9" w:rsidP="00ED7025">
            <w:pPr>
              <w:rPr>
                <w:rFonts w:eastAsia="Calibri" w:cs="Times New Roman"/>
              </w:rPr>
            </w:pPr>
          </w:p>
        </w:tc>
        <w:tc>
          <w:tcPr>
            <w:tcW w:w="549" w:type="dxa"/>
            <w:shd w:val="clear" w:color="auto" w:fill="auto"/>
            <w:vAlign w:val="center"/>
          </w:tcPr>
          <w:p w14:paraId="79F9DE0F" w14:textId="52E40232" w:rsidR="000E00B9" w:rsidRPr="000E00B9" w:rsidRDefault="000E00B9" w:rsidP="00ED7025">
            <w:pPr>
              <w:rPr>
                <w:rFonts w:ascii="Cambria Math" w:hAnsi="Cambria Math"/>
                <w:oMath/>
              </w:rPr>
            </w:pPr>
          </w:p>
        </w:tc>
        <w:tc>
          <w:tcPr>
            <w:tcW w:w="519" w:type="dxa"/>
            <w:tcBorders>
              <w:top w:val="nil"/>
              <w:bottom w:val="nil"/>
            </w:tcBorders>
            <w:shd w:val="clear" w:color="auto" w:fill="auto"/>
            <w:vAlign w:val="center"/>
          </w:tcPr>
          <w:p w14:paraId="01C8EC40" w14:textId="77777777" w:rsidR="000E00B9" w:rsidRPr="000E00B9" w:rsidRDefault="000E00B9" w:rsidP="00ED7025">
            <w:pPr>
              <w:rPr>
                <w:rFonts w:ascii="Cambria Math" w:hAnsi="Cambria Math"/>
                <w:oMath/>
              </w:rPr>
            </w:pPr>
          </w:p>
        </w:tc>
        <w:tc>
          <w:tcPr>
            <w:tcW w:w="549" w:type="dxa"/>
            <w:shd w:val="clear" w:color="auto" w:fill="auto"/>
            <w:vAlign w:val="center"/>
          </w:tcPr>
          <w:p w14:paraId="141BFE09" w14:textId="7FF41C06" w:rsidR="000E00B9" w:rsidRPr="000E00B9" w:rsidRDefault="000E00B9" w:rsidP="00ED7025">
            <w:pPr>
              <w:rPr>
                <w:rFonts w:ascii="Cambria Math" w:hAnsi="Cambria Math"/>
                <w:oMath/>
              </w:rPr>
            </w:pPr>
          </w:p>
        </w:tc>
        <w:tc>
          <w:tcPr>
            <w:tcW w:w="519" w:type="dxa"/>
            <w:tcBorders>
              <w:top w:val="nil"/>
              <w:bottom w:val="nil"/>
            </w:tcBorders>
            <w:shd w:val="clear" w:color="auto" w:fill="auto"/>
            <w:vAlign w:val="center"/>
          </w:tcPr>
          <w:p w14:paraId="10ED6E40" w14:textId="77777777" w:rsidR="000E00B9" w:rsidRPr="000E00B9" w:rsidRDefault="000E00B9" w:rsidP="00ED7025">
            <w:pPr>
              <w:rPr>
                <w:rFonts w:ascii="Cambria Math" w:hAnsi="Cambria Math"/>
                <w:oMath/>
              </w:rPr>
            </w:pPr>
          </w:p>
        </w:tc>
        <w:tc>
          <w:tcPr>
            <w:tcW w:w="549" w:type="dxa"/>
            <w:shd w:val="clear" w:color="auto" w:fill="auto"/>
            <w:vAlign w:val="center"/>
          </w:tcPr>
          <w:p w14:paraId="7FAB4298" w14:textId="3F1E140D" w:rsidR="000E00B9" w:rsidRPr="000E00B9" w:rsidRDefault="000E00B9" w:rsidP="00ED7025">
            <w:pPr>
              <w:rPr>
                <w:rFonts w:ascii="Cambria Math" w:hAnsi="Cambria Math"/>
                <w:oMath/>
              </w:rPr>
            </w:pPr>
          </w:p>
        </w:tc>
        <w:tc>
          <w:tcPr>
            <w:tcW w:w="519" w:type="dxa"/>
            <w:tcBorders>
              <w:top w:val="nil"/>
              <w:bottom w:val="nil"/>
            </w:tcBorders>
            <w:shd w:val="clear" w:color="auto" w:fill="auto"/>
            <w:vAlign w:val="center"/>
          </w:tcPr>
          <w:p w14:paraId="6826CE02" w14:textId="77777777" w:rsidR="000E00B9" w:rsidRPr="000E00B9" w:rsidRDefault="000E00B9" w:rsidP="00ED7025">
            <w:pPr>
              <w:rPr>
                <w:rFonts w:ascii="Cambria Math" w:hAnsi="Cambria Math"/>
                <w:oMath/>
              </w:rPr>
            </w:pPr>
          </w:p>
        </w:tc>
        <w:tc>
          <w:tcPr>
            <w:tcW w:w="550" w:type="dxa"/>
            <w:shd w:val="clear" w:color="auto" w:fill="auto"/>
            <w:vAlign w:val="center"/>
          </w:tcPr>
          <w:p w14:paraId="33BA0841" w14:textId="0C1FE843" w:rsidR="000E00B9" w:rsidRPr="000E00B9" w:rsidRDefault="000E00B9" w:rsidP="00ED7025">
            <w:pPr>
              <w:rPr>
                <w:rFonts w:ascii="Cambria Math" w:hAnsi="Cambria Math"/>
                <w:oMath/>
              </w:rPr>
            </w:pPr>
          </w:p>
        </w:tc>
        <w:tc>
          <w:tcPr>
            <w:tcW w:w="519" w:type="dxa"/>
            <w:tcBorders>
              <w:top w:val="nil"/>
              <w:bottom w:val="nil"/>
            </w:tcBorders>
            <w:shd w:val="clear" w:color="auto" w:fill="auto"/>
            <w:vAlign w:val="center"/>
          </w:tcPr>
          <w:p w14:paraId="02DB842D" w14:textId="77777777" w:rsidR="000E00B9" w:rsidRPr="000E00B9" w:rsidRDefault="000E00B9" w:rsidP="00ED7025">
            <w:pPr>
              <w:rPr>
                <w:rFonts w:ascii="Cambria Math" w:hAnsi="Cambria Math"/>
                <w:oMath/>
              </w:rPr>
            </w:pPr>
          </w:p>
        </w:tc>
        <w:tc>
          <w:tcPr>
            <w:tcW w:w="549" w:type="dxa"/>
            <w:shd w:val="clear" w:color="auto" w:fill="auto"/>
            <w:vAlign w:val="center"/>
          </w:tcPr>
          <w:p w14:paraId="3A6A6EAA" w14:textId="768CA196" w:rsidR="000E00B9" w:rsidRPr="000E00B9" w:rsidRDefault="000E00B9" w:rsidP="00ED7025">
            <w:pPr>
              <w:rPr>
                <w:rFonts w:ascii="Cambria Math" w:hAnsi="Cambria Math"/>
                <w:oMath/>
              </w:rPr>
            </w:pPr>
          </w:p>
        </w:tc>
        <w:tc>
          <w:tcPr>
            <w:tcW w:w="528" w:type="dxa"/>
            <w:tcBorders>
              <w:top w:val="nil"/>
              <w:bottom w:val="nil"/>
            </w:tcBorders>
            <w:shd w:val="clear" w:color="auto" w:fill="auto"/>
            <w:vAlign w:val="center"/>
          </w:tcPr>
          <w:p w14:paraId="20245211" w14:textId="77777777" w:rsidR="000E00B9" w:rsidRPr="000E00B9" w:rsidRDefault="000E00B9" w:rsidP="00ED7025">
            <w:pPr>
              <w:rPr>
                <w:rFonts w:eastAsia="Calibri" w:cs="Times New Roman"/>
              </w:rPr>
            </w:pPr>
          </w:p>
        </w:tc>
        <w:tc>
          <w:tcPr>
            <w:tcW w:w="549" w:type="dxa"/>
            <w:shd w:val="clear" w:color="auto" w:fill="auto"/>
            <w:vAlign w:val="center"/>
          </w:tcPr>
          <w:p w14:paraId="2C6D2CA5" w14:textId="5D96A033" w:rsidR="000E00B9" w:rsidRPr="000E00B9" w:rsidRDefault="000E00B9" w:rsidP="00ED7025">
            <w:pPr>
              <w:rPr>
                <w:rFonts w:ascii="Cambria Math" w:hAnsi="Cambria Math"/>
                <w:oMath/>
              </w:rPr>
            </w:pPr>
          </w:p>
        </w:tc>
        <w:tc>
          <w:tcPr>
            <w:tcW w:w="519" w:type="dxa"/>
            <w:tcBorders>
              <w:top w:val="nil"/>
              <w:bottom w:val="nil"/>
            </w:tcBorders>
            <w:shd w:val="clear" w:color="auto" w:fill="auto"/>
            <w:vAlign w:val="center"/>
          </w:tcPr>
          <w:p w14:paraId="735680F1" w14:textId="77777777" w:rsidR="000E00B9" w:rsidRPr="000E00B9" w:rsidRDefault="000E00B9" w:rsidP="00ED7025">
            <w:pPr>
              <w:rPr>
                <w:rFonts w:ascii="Cambria Math" w:hAnsi="Cambria Math"/>
                <w:oMath/>
              </w:rPr>
            </w:pPr>
          </w:p>
        </w:tc>
        <w:tc>
          <w:tcPr>
            <w:tcW w:w="549" w:type="dxa"/>
            <w:shd w:val="clear" w:color="auto" w:fill="auto"/>
            <w:vAlign w:val="center"/>
          </w:tcPr>
          <w:p w14:paraId="589D96EF" w14:textId="29DB4FF1" w:rsidR="000E00B9" w:rsidRPr="000E00B9" w:rsidRDefault="000E00B9" w:rsidP="00ED7025">
            <w:pPr>
              <w:rPr>
                <w:rFonts w:ascii="Cambria Math" w:hAnsi="Cambria Math"/>
                <w:oMath/>
              </w:rPr>
            </w:pPr>
          </w:p>
        </w:tc>
        <w:tc>
          <w:tcPr>
            <w:tcW w:w="519" w:type="dxa"/>
            <w:tcBorders>
              <w:top w:val="nil"/>
              <w:bottom w:val="nil"/>
            </w:tcBorders>
            <w:shd w:val="clear" w:color="auto" w:fill="auto"/>
            <w:vAlign w:val="center"/>
          </w:tcPr>
          <w:p w14:paraId="30B4328E" w14:textId="77777777" w:rsidR="000E00B9" w:rsidRPr="000E00B9" w:rsidRDefault="000E00B9" w:rsidP="00ED7025">
            <w:pPr>
              <w:rPr>
                <w:rFonts w:ascii="Cambria Math" w:hAnsi="Cambria Math"/>
                <w:oMath/>
              </w:rPr>
            </w:pPr>
          </w:p>
        </w:tc>
        <w:tc>
          <w:tcPr>
            <w:tcW w:w="549" w:type="dxa"/>
            <w:shd w:val="clear" w:color="auto" w:fill="auto"/>
            <w:vAlign w:val="center"/>
          </w:tcPr>
          <w:p w14:paraId="0C04425D" w14:textId="6CF90FAD" w:rsidR="000E00B9" w:rsidRPr="000E00B9" w:rsidRDefault="000E00B9" w:rsidP="00ED7025">
            <w:pPr>
              <w:rPr>
                <w:rFonts w:ascii="Cambria Math" w:hAnsi="Cambria Math"/>
                <w:oMath/>
              </w:rPr>
            </w:pPr>
          </w:p>
        </w:tc>
        <w:tc>
          <w:tcPr>
            <w:tcW w:w="539" w:type="dxa"/>
            <w:tcBorders>
              <w:top w:val="nil"/>
              <w:bottom w:val="nil"/>
            </w:tcBorders>
            <w:shd w:val="clear" w:color="auto" w:fill="auto"/>
            <w:vAlign w:val="center"/>
          </w:tcPr>
          <w:p w14:paraId="1A7295EC" w14:textId="77777777" w:rsidR="000E00B9" w:rsidRPr="000E00B9" w:rsidRDefault="000E00B9" w:rsidP="00ED7025">
            <w:pPr>
              <w:rPr>
                <w:rFonts w:eastAsia="Times New Roman" w:cs="Times New Roman"/>
              </w:rPr>
            </w:pPr>
          </w:p>
        </w:tc>
        <w:tc>
          <w:tcPr>
            <w:tcW w:w="550" w:type="dxa"/>
            <w:shd w:val="clear" w:color="auto" w:fill="auto"/>
            <w:vAlign w:val="center"/>
          </w:tcPr>
          <w:p w14:paraId="38EE31B0" w14:textId="49235ECF" w:rsidR="000E00B9" w:rsidRPr="000E00B9" w:rsidRDefault="000E00B9" w:rsidP="00ED7025">
            <w:pPr>
              <w:rPr>
                <w:rFonts w:ascii="Cambria Math" w:hAnsi="Cambria Math"/>
                <w:oMath/>
              </w:rPr>
            </w:pPr>
          </w:p>
        </w:tc>
      </w:tr>
    </w:tbl>
    <w:p w14:paraId="6448F209" w14:textId="77777777" w:rsidR="000E00B9" w:rsidRDefault="000E00B9">
      <w:r>
        <w:t>Il reste à concaténer toutes les listes ne comprenant qu'un seul élément :</w:t>
      </w:r>
    </w:p>
    <w:tbl>
      <w:tblPr>
        <w:tblStyle w:val="Grilledutableau"/>
        <w:tblW w:w="0" w:type="auto"/>
        <w:tblLook w:val="04A0" w:firstRow="1" w:lastRow="0" w:firstColumn="1" w:lastColumn="0" w:noHBand="0" w:noVBand="1"/>
      </w:tblPr>
      <w:tblGrid>
        <w:gridCol w:w="1019"/>
        <w:gridCol w:w="1019"/>
        <w:gridCol w:w="1019"/>
        <w:gridCol w:w="1019"/>
        <w:gridCol w:w="1019"/>
        <w:gridCol w:w="1019"/>
        <w:gridCol w:w="1020"/>
        <w:gridCol w:w="1020"/>
        <w:gridCol w:w="1020"/>
        <w:gridCol w:w="1020"/>
      </w:tblGrid>
      <w:tr w:rsidR="007B5B0D" w:rsidRPr="007B5B0D" w14:paraId="3890C34D" w14:textId="77777777" w:rsidTr="00B2117E">
        <w:trPr>
          <w:trHeight w:val="340"/>
        </w:trPr>
        <w:tc>
          <w:tcPr>
            <w:tcW w:w="1019" w:type="dxa"/>
            <w:shd w:val="clear" w:color="auto" w:fill="auto"/>
            <w:vAlign w:val="center"/>
          </w:tcPr>
          <w:p w14:paraId="5D7A353C" w14:textId="47103DDD" w:rsidR="007B5B0D" w:rsidRPr="007B5B0D" w:rsidRDefault="007B5B0D" w:rsidP="007B5B0D">
            <w:pPr>
              <w:rPr>
                <w:rFonts w:ascii="Cambria Math" w:hAnsi="Cambria Math"/>
                <w:oMath/>
              </w:rPr>
            </w:pPr>
          </w:p>
        </w:tc>
        <w:tc>
          <w:tcPr>
            <w:tcW w:w="1019" w:type="dxa"/>
            <w:shd w:val="clear" w:color="auto" w:fill="auto"/>
            <w:vAlign w:val="center"/>
          </w:tcPr>
          <w:p w14:paraId="34592334" w14:textId="625A8E41" w:rsidR="007B5B0D" w:rsidRPr="007B5B0D" w:rsidRDefault="007B5B0D" w:rsidP="007B5B0D">
            <w:pPr>
              <w:rPr>
                <w:rFonts w:ascii="Cambria Math" w:hAnsi="Cambria Math"/>
                <w:oMath/>
              </w:rPr>
            </w:pPr>
          </w:p>
        </w:tc>
        <w:tc>
          <w:tcPr>
            <w:tcW w:w="1019" w:type="dxa"/>
            <w:shd w:val="clear" w:color="auto" w:fill="auto"/>
            <w:vAlign w:val="center"/>
          </w:tcPr>
          <w:p w14:paraId="5AA844A7" w14:textId="4F03DDA3" w:rsidR="007B5B0D" w:rsidRPr="007B5B0D" w:rsidRDefault="007B5B0D" w:rsidP="007B5B0D">
            <w:pPr>
              <w:rPr>
                <w:rFonts w:ascii="Cambria Math" w:hAnsi="Cambria Math"/>
                <w:oMath/>
              </w:rPr>
            </w:pPr>
          </w:p>
        </w:tc>
        <w:tc>
          <w:tcPr>
            <w:tcW w:w="1019" w:type="dxa"/>
            <w:shd w:val="clear" w:color="auto" w:fill="auto"/>
            <w:vAlign w:val="center"/>
          </w:tcPr>
          <w:p w14:paraId="045E8E71" w14:textId="7DBCCCA5" w:rsidR="007B5B0D" w:rsidRPr="007B5B0D" w:rsidRDefault="007B5B0D" w:rsidP="007B5B0D">
            <w:pPr>
              <w:rPr>
                <w:rFonts w:ascii="Cambria Math" w:hAnsi="Cambria Math"/>
                <w:oMath/>
              </w:rPr>
            </w:pPr>
          </w:p>
        </w:tc>
        <w:tc>
          <w:tcPr>
            <w:tcW w:w="1019" w:type="dxa"/>
            <w:shd w:val="clear" w:color="auto" w:fill="auto"/>
            <w:vAlign w:val="center"/>
          </w:tcPr>
          <w:p w14:paraId="3A8B3B60" w14:textId="112CC636" w:rsidR="007B5B0D" w:rsidRPr="007B5B0D" w:rsidRDefault="007B5B0D" w:rsidP="007B5B0D">
            <w:pPr>
              <w:rPr>
                <w:rFonts w:ascii="Cambria Math" w:hAnsi="Cambria Math"/>
                <w:oMath/>
              </w:rPr>
            </w:pPr>
          </w:p>
        </w:tc>
        <w:tc>
          <w:tcPr>
            <w:tcW w:w="1019" w:type="dxa"/>
            <w:shd w:val="clear" w:color="auto" w:fill="auto"/>
            <w:vAlign w:val="center"/>
          </w:tcPr>
          <w:p w14:paraId="0A719FCE" w14:textId="26D6955D" w:rsidR="007B5B0D" w:rsidRPr="007B5B0D" w:rsidRDefault="007B5B0D" w:rsidP="007B5B0D">
            <w:pPr>
              <w:rPr>
                <w:rFonts w:ascii="Cambria Math" w:hAnsi="Cambria Math"/>
                <w:oMath/>
              </w:rPr>
            </w:pPr>
          </w:p>
        </w:tc>
        <w:tc>
          <w:tcPr>
            <w:tcW w:w="1020" w:type="dxa"/>
            <w:shd w:val="clear" w:color="auto" w:fill="auto"/>
            <w:vAlign w:val="center"/>
          </w:tcPr>
          <w:p w14:paraId="440C51B7" w14:textId="68F5554F" w:rsidR="007B5B0D" w:rsidRPr="007B5B0D" w:rsidRDefault="007B5B0D" w:rsidP="007B5B0D">
            <w:pPr>
              <w:rPr>
                <w:rFonts w:ascii="Cambria Math" w:hAnsi="Cambria Math"/>
                <w:oMath/>
              </w:rPr>
            </w:pPr>
          </w:p>
        </w:tc>
        <w:tc>
          <w:tcPr>
            <w:tcW w:w="1020" w:type="dxa"/>
            <w:shd w:val="clear" w:color="auto" w:fill="auto"/>
            <w:vAlign w:val="center"/>
          </w:tcPr>
          <w:p w14:paraId="27A7B5F2" w14:textId="28C35735" w:rsidR="007B5B0D" w:rsidRPr="007B5B0D" w:rsidRDefault="007B5B0D" w:rsidP="007B5B0D">
            <w:pPr>
              <w:rPr>
                <w:rFonts w:ascii="Cambria Math" w:hAnsi="Cambria Math"/>
                <w:oMath/>
              </w:rPr>
            </w:pPr>
          </w:p>
        </w:tc>
        <w:tc>
          <w:tcPr>
            <w:tcW w:w="1020" w:type="dxa"/>
            <w:shd w:val="clear" w:color="auto" w:fill="auto"/>
            <w:vAlign w:val="center"/>
          </w:tcPr>
          <w:p w14:paraId="67FBBDEF" w14:textId="07A6E59C" w:rsidR="007B5B0D" w:rsidRPr="007B5B0D" w:rsidRDefault="007B5B0D" w:rsidP="007B5B0D">
            <w:pPr>
              <w:rPr>
                <w:rFonts w:ascii="Cambria Math" w:hAnsi="Cambria Math"/>
                <w:oMath/>
              </w:rPr>
            </w:pPr>
          </w:p>
        </w:tc>
        <w:tc>
          <w:tcPr>
            <w:tcW w:w="1020" w:type="dxa"/>
            <w:shd w:val="clear" w:color="auto" w:fill="auto"/>
            <w:vAlign w:val="center"/>
          </w:tcPr>
          <w:p w14:paraId="3FB25C6E" w14:textId="6230DD4E" w:rsidR="007B5B0D" w:rsidRPr="007B5B0D" w:rsidRDefault="007B5B0D" w:rsidP="007B5B0D">
            <w:pPr>
              <w:rPr>
                <w:rFonts w:ascii="Cambria Math" w:hAnsi="Cambria Math"/>
                <w:oMath/>
              </w:rPr>
            </w:pPr>
          </w:p>
        </w:tc>
      </w:tr>
    </w:tbl>
    <w:p w14:paraId="24A1248F" w14:textId="77777777" w:rsidR="00D97259" w:rsidRDefault="007B5B0D" w:rsidP="007B5B0D">
      <w:pPr>
        <w:pStyle w:val="Titre2"/>
      </w:pPr>
      <w:r>
        <w:lastRenderedPageBreak/>
        <w:t>Partition</w:t>
      </w:r>
    </w:p>
    <w:p w14:paraId="550455A5" w14:textId="77777777" w:rsidR="00ED4F5D" w:rsidRPr="00ED4F5D" w:rsidRDefault="00ED4F5D" w:rsidP="00ED4F5D">
      <w:pPr>
        <w:pStyle w:val="Titre3"/>
      </w:pPr>
      <w:r>
        <w:t>Algorithme de la partition</w:t>
      </w:r>
    </w:p>
    <w:p w14:paraId="225670A9" w14:textId="77777777" w:rsidR="00092559" w:rsidRPr="00092559" w:rsidRDefault="00092559" w:rsidP="00092559">
      <w:r>
        <w:t>On suppose qu'on choisit le premier élément à trier comme pivot.</w:t>
      </w:r>
    </w:p>
    <w:tbl>
      <w:tblPr>
        <w:tblStyle w:val="Grilledutableau"/>
        <w:tblW w:w="10189"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30"/>
        <w:gridCol w:w="533"/>
        <w:gridCol w:w="203"/>
        <w:gridCol w:w="356"/>
        <w:gridCol w:w="559"/>
        <w:gridCol w:w="8493"/>
        <w:gridCol w:w="15"/>
      </w:tblGrid>
      <w:tr w:rsidR="00092559" w14:paraId="788C885A" w14:textId="77777777" w:rsidTr="00092559">
        <w:trPr>
          <w:gridAfter w:val="1"/>
          <w:wAfter w:w="15" w:type="dxa"/>
        </w:trPr>
        <w:tc>
          <w:tcPr>
            <w:tcW w:w="563" w:type="dxa"/>
            <w:gridSpan w:val="2"/>
            <w:vAlign w:val="center"/>
          </w:tcPr>
          <w:p w14:paraId="692CD570" w14:textId="77777777" w:rsidR="00092559" w:rsidRDefault="00092559" w:rsidP="00092559">
            <w:pPr>
              <w:pStyle w:val="InfoLigne"/>
            </w:pPr>
            <w:r>
              <w:t>1</w:t>
            </w:r>
          </w:p>
        </w:tc>
        <w:tc>
          <w:tcPr>
            <w:tcW w:w="9611" w:type="dxa"/>
            <w:gridSpan w:val="4"/>
            <w:vAlign w:val="center"/>
          </w:tcPr>
          <w:p w14:paraId="780525EA" w14:textId="77777777" w:rsidR="00092559" w:rsidRDefault="00092559" w:rsidP="00092559">
            <w:pPr>
              <w:pStyle w:val="Info"/>
            </w:pPr>
            <w:r>
              <w:t>On choisit le premier élément de L comme pivot</w:t>
            </w:r>
          </w:p>
        </w:tc>
      </w:tr>
      <w:tr w:rsidR="00092559" w14:paraId="4DE2F10B" w14:textId="77777777" w:rsidTr="00092559">
        <w:trPr>
          <w:gridAfter w:val="1"/>
          <w:wAfter w:w="15" w:type="dxa"/>
        </w:trPr>
        <w:tc>
          <w:tcPr>
            <w:tcW w:w="563" w:type="dxa"/>
            <w:gridSpan w:val="2"/>
            <w:vAlign w:val="center"/>
          </w:tcPr>
          <w:p w14:paraId="4257D8C2" w14:textId="77777777" w:rsidR="00092559" w:rsidRDefault="00092559" w:rsidP="00092559">
            <w:pPr>
              <w:pStyle w:val="InfoLigne"/>
            </w:pPr>
            <w:r>
              <w:t>2</w:t>
            </w:r>
          </w:p>
        </w:tc>
        <w:tc>
          <w:tcPr>
            <w:tcW w:w="9611" w:type="dxa"/>
            <w:gridSpan w:val="4"/>
            <w:vAlign w:val="center"/>
          </w:tcPr>
          <w:p w14:paraId="3F237241" w14:textId="77777777" w:rsidR="00092559" w:rsidRDefault="00092559" w:rsidP="00092559">
            <w:pPr>
              <w:pStyle w:val="Info"/>
            </w:pPr>
            <w:r>
              <w:t>On initialise le curseur à c=1 (premier élément après le pivot)</w:t>
            </w:r>
          </w:p>
        </w:tc>
      </w:tr>
      <w:tr w:rsidR="00092559" w14:paraId="05124677" w14:textId="77777777" w:rsidTr="00092559">
        <w:trPr>
          <w:gridAfter w:val="1"/>
          <w:wAfter w:w="15" w:type="dxa"/>
        </w:trPr>
        <w:tc>
          <w:tcPr>
            <w:tcW w:w="563" w:type="dxa"/>
            <w:gridSpan w:val="2"/>
            <w:vAlign w:val="center"/>
          </w:tcPr>
          <w:p w14:paraId="16460D23" w14:textId="77777777" w:rsidR="00092559" w:rsidRDefault="00092559" w:rsidP="00092559">
            <w:pPr>
              <w:pStyle w:val="InfoLigne"/>
            </w:pPr>
            <w:r>
              <w:t>3</w:t>
            </w:r>
          </w:p>
        </w:tc>
        <w:tc>
          <w:tcPr>
            <w:tcW w:w="9611" w:type="dxa"/>
            <w:gridSpan w:val="4"/>
            <w:vAlign w:val="center"/>
          </w:tcPr>
          <w:p w14:paraId="1872BEE6" w14:textId="77777777" w:rsidR="00092559" w:rsidRDefault="00092559" w:rsidP="00092559">
            <w:pPr>
              <w:pStyle w:val="Info"/>
            </w:pPr>
            <w:r>
              <w:t>Pour tous les éléments qui suivent le pivot</w:t>
            </w:r>
          </w:p>
        </w:tc>
      </w:tr>
      <w:tr w:rsidR="00092559" w14:paraId="629929C3" w14:textId="77777777" w:rsidTr="00092559">
        <w:trPr>
          <w:gridAfter w:val="1"/>
          <w:wAfter w:w="15" w:type="dxa"/>
        </w:trPr>
        <w:tc>
          <w:tcPr>
            <w:tcW w:w="563" w:type="dxa"/>
            <w:gridSpan w:val="2"/>
            <w:vAlign w:val="center"/>
          </w:tcPr>
          <w:p w14:paraId="2925EC98" w14:textId="77777777" w:rsidR="00092559" w:rsidRDefault="00092559" w:rsidP="00092559">
            <w:pPr>
              <w:pStyle w:val="InfoLigne"/>
            </w:pPr>
            <w:r>
              <w:t>4</w:t>
            </w:r>
          </w:p>
        </w:tc>
        <w:tc>
          <w:tcPr>
            <w:tcW w:w="559" w:type="dxa"/>
            <w:gridSpan w:val="2"/>
            <w:vAlign w:val="center"/>
          </w:tcPr>
          <w:p w14:paraId="2EF240E3" w14:textId="77777777" w:rsidR="00092559" w:rsidRDefault="00092559" w:rsidP="00092559">
            <w:pPr>
              <w:pStyle w:val="Info"/>
            </w:pPr>
          </w:p>
        </w:tc>
        <w:tc>
          <w:tcPr>
            <w:tcW w:w="9052" w:type="dxa"/>
            <w:gridSpan w:val="2"/>
            <w:vAlign w:val="center"/>
          </w:tcPr>
          <w:p w14:paraId="1EB00AC0" w14:textId="77777777" w:rsidR="00092559" w:rsidRDefault="00092559" w:rsidP="00092559">
            <w:pPr>
              <w:pStyle w:val="Info"/>
            </w:pPr>
            <w:r>
              <w:t>Si l'élément d'indice i est inférieur au pivot</w:t>
            </w:r>
          </w:p>
        </w:tc>
      </w:tr>
      <w:tr w:rsidR="00092559" w14:paraId="2E03758D" w14:textId="77777777" w:rsidTr="00092559">
        <w:trPr>
          <w:gridAfter w:val="1"/>
          <w:wAfter w:w="15" w:type="dxa"/>
        </w:trPr>
        <w:tc>
          <w:tcPr>
            <w:tcW w:w="563" w:type="dxa"/>
            <w:gridSpan w:val="2"/>
            <w:vAlign w:val="center"/>
          </w:tcPr>
          <w:p w14:paraId="28E3F8A8" w14:textId="77777777" w:rsidR="00092559" w:rsidRDefault="00092559" w:rsidP="00092559">
            <w:pPr>
              <w:pStyle w:val="InfoLigne"/>
            </w:pPr>
            <w:r>
              <w:t>5</w:t>
            </w:r>
          </w:p>
        </w:tc>
        <w:tc>
          <w:tcPr>
            <w:tcW w:w="559" w:type="dxa"/>
            <w:gridSpan w:val="2"/>
            <w:vAlign w:val="center"/>
          </w:tcPr>
          <w:p w14:paraId="4CC6FE33" w14:textId="77777777" w:rsidR="00092559" w:rsidRDefault="00092559" w:rsidP="00092559">
            <w:pPr>
              <w:pStyle w:val="Info"/>
            </w:pPr>
          </w:p>
        </w:tc>
        <w:tc>
          <w:tcPr>
            <w:tcW w:w="559" w:type="dxa"/>
            <w:vAlign w:val="center"/>
          </w:tcPr>
          <w:p w14:paraId="0912DB13" w14:textId="77777777" w:rsidR="00092559" w:rsidRDefault="00092559" w:rsidP="00092559">
            <w:pPr>
              <w:pStyle w:val="Info"/>
            </w:pPr>
          </w:p>
        </w:tc>
        <w:tc>
          <w:tcPr>
            <w:tcW w:w="8493" w:type="dxa"/>
            <w:vAlign w:val="center"/>
          </w:tcPr>
          <w:p w14:paraId="336B14A3" w14:textId="77777777" w:rsidR="00092559" w:rsidRDefault="00092559" w:rsidP="00092559">
            <w:pPr>
              <w:pStyle w:val="Info"/>
            </w:pPr>
            <w:r>
              <w:t>On l'échange avec l'élément d'indice c et on fait c=c+1</w:t>
            </w:r>
          </w:p>
        </w:tc>
      </w:tr>
      <w:tr w:rsidR="00092559" w14:paraId="77A3D6AF" w14:textId="77777777" w:rsidTr="00092559">
        <w:trPr>
          <w:gridAfter w:val="1"/>
          <w:wAfter w:w="15" w:type="dxa"/>
        </w:trPr>
        <w:tc>
          <w:tcPr>
            <w:tcW w:w="563" w:type="dxa"/>
            <w:gridSpan w:val="2"/>
            <w:vAlign w:val="center"/>
          </w:tcPr>
          <w:p w14:paraId="55C16EE0" w14:textId="77777777" w:rsidR="00092559" w:rsidRDefault="00092559" w:rsidP="00092559">
            <w:pPr>
              <w:pStyle w:val="InfoLigne"/>
            </w:pPr>
            <w:r>
              <w:t>6</w:t>
            </w:r>
          </w:p>
        </w:tc>
        <w:tc>
          <w:tcPr>
            <w:tcW w:w="559" w:type="dxa"/>
            <w:gridSpan w:val="2"/>
            <w:vAlign w:val="center"/>
          </w:tcPr>
          <w:p w14:paraId="78C75A3E" w14:textId="77777777" w:rsidR="00092559" w:rsidRDefault="00092559" w:rsidP="00092559">
            <w:pPr>
              <w:pStyle w:val="Info"/>
            </w:pPr>
          </w:p>
        </w:tc>
        <w:tc>
          <w:tcPr>
            <w:tcW w:w="559" w:type="dxa"/>
            <w:vAlign w:val="center"/>
          </w:tcPr>
          <w:p w14:paraId="12DDF8AF" w14:textId="77777777" w:rsidR="00092559" w:rsidRDefault="00092559" w:rsidP="00092559">
            <w:pPr>
              <w:pStyle w:val="Info"/>
            </w:pPr>
          </w:p>
        </w:tc>
        <w:tc>
          <w:tcPr>
            <w:tcW w:w="8493" w:type="dxa"/>
            <w:vAlign w:val="center"/>
          </w:tcPr>
          <w:p w14:paraId="689A044C" w14:textId="77777777" w:rsidR="00092559" w:rsidRDefault="00092559" w:rsidP="00092559">
            <w:pPr>
              <w:pStyle w:val="Info"/>
            </w:pPr>
            <w:r>
              <w:t>Sinon on ne fait rien</w:t>
            </w:r>
          </w:p>
        </w:tc>
      </w:tr>
      <w:tr w:rsidR="00092559" w14:paraId="1BF51F7F" w14:textId="77777777" w:rsidTr="00092559">
        <w:trPr>
          <w:gridAfter w:val="1"/>
          <w:wAfter w:w="15" w:type="dxa"/>
        </w:trPr>
        <w:tc>
          <w:tcPr>
            <w:tcW w:w="563" w:type="dxa"/>
            <w:gridSpan w:val="2"/>
            <w:vAlign w:val="center"/>
          </w:tcPr>
          <w:p w14:paraId="636FFA2C" w14:textId="77777777" w:rsidR="00092559" w:rsidRDefault="00092559" w:rsidP="00092559">
            <w:pPr>
              <w:pStyle w:val="InfoLigne"/>
            </w:pPr>
            <w:r>
              <w:t>7</w:t>
            </w:r>
          </w:p>
        </w:tc>
        <w:tc>
          <w:tcPr>
            <w:tcW w:w="9611" w:type="dxa"/>
            <w:gridSpan w:val="4"/>
            <w:vAlign w:val="center"/>
          </w:tcPr>
          <w:p w14:paraId="59DD5AE6" w14:textId="77777777" w:rsidR="00092559" w:rsidRDefault="00092559" w:rsidP="00092559">
            <w:pPr>
              <w:pStyle w:val="Info"/>
            </w:pPr>
            <w:r>
              <w:t>On échange le pivot avec le terme d'indice c-1</w:t>
            </w:r>
          </w:p>
        </w:tc>
      </w:tr>
      <w:tr w:rsidR="00092559" w14:paraId="29A5B09D" w14:textId="77777777" w:rsidTr="00ED4F5D">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567"/>
        </w:trPr>
        <w:tc>
          <w:tcPr>
            <w:tcW w:w="736" w:type="dxa"/>
            <w:gridSpan w:val="2"/>
            <w:tcBorders>
              <w:top w:val="single" w:sz="12" w:space="0" w:color="auto"/>
              <w:bottom w:val="single" w:sz="24" w:space="0" w:color="FFFFFF" w:themeColor="background1"/>
            </w:tcBorders>
            <w:vAlign w:val="center"/>
          </w:tcPr>
          <w:p w14:paraId="25C5FADE" w14:textId="77777777" w:rsidR="00092559" w:rsidRDefault="00092559" w:rsidP="00092559">
            <w:pPr>
              <w:pStyle w:val="CentrMajuscule"/>
            </w:pPr>
            <w:r>
              <w:t>Note</w:t>
            </w:r>
          </w:p>
        </w:tc>
        <w:tc>
          <w:tcPr>
            <w:tcW w:w="9423" w:type="dxa"/>
            <w:gridSpan w:val="4"/>
            <w:tcBorders>
              <w:top w:val="single" w:sz="12" w:space="0" w:color="auto"/>
              <w:bottom w:val="single" w:sz="24" w:space="0" w:color="FFFFFF" w:themeColor="background1"/>
            </w:tcBorders>
            <w:shd w:val="clear" w:color="auto" w:fill="F2DBDB" w:themeFill="accent2" w:themeFillTint="33"/>
            <w:vAlign w:val="center"/>
          </w:tcPr>
          <w:p w14:paraId="3735E52D" w14:textId="77777777" w:rsidR="00092559" w:rsidRDefault="006B2143" w:rsidP="00092559">
            <w:r>
              <w:t xml:space="preserve">A chaque fois qu'un terme plus petit que le pivot est trouvé, le compteur est incrémenté de </w:t>
            </w:r>
            <m:oMath>
              <m:r>
                <w:rPr>
                  <w:rFonts w:ascii="Cambria Math" w:hAnsi="Cambria Math"/>
                </w:rPr>
                <m:t>1</m:t>
              </m:r>
            </m:oMath>
            <w:r w:rsidR="00ED4F5D">
              <w:t xml:space="preserve">. A la fin de la partition, le curseur </w:t>
            </w:r>
            <m:oMath>
              <m:r>
                <w:rPr>
                  <w:rFonts w:ascii="Cambria Math" w:hAnsi="Cambria Math"/>
                </w:rPr>
                <m:t>c</m:t>
              </m:r>
            </m:oMath>
            <w:r w:rsidR="00ED4F5D">
              <w:t xml:space="preserve"> contient l'indice du premier terme supérieur au pivot, c'est pourquoi on place le pivot à la position </w:t>
            </w:r>
            <m:oMath>
              <m:r>
                <w:rPr>
                  <w:rFonts w:ascii="Cambria Math" w:hAnsi="Cambria Math"/>
                </w:rPr>
                <m:t>c-1</m:t>
              </m:r>
            </m:oMath>
            <w:r w:rsidR="00ED4F5D">
              <w:rPr>
                <w:rFonts w:eastAsiaTheme="minorEastAsia"/>
              </w:rPr>
              <w:t>.</w:t>
            </w:r>
          </w:p>
        </w:tc>
      </w:tr>
      <w:tr w:rsidR="00092559" w14:paraId="148BEDDC" w14:textId="77777777" w:rsidTr="006A3C4C">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794"/>
        </w:trPr>
        <w:tc>
          <w:tcPr>
            <w:tcW w:w="736" w:type="dxa"/>
            <w:gridSpan w:val="2"/>
            <w:tcBorders>
              <w:top w:val="single" w:sz="24" w:space="0" w:color="FFFFFF" w:themeColor="background1"/>
              <w:bottom w:val="single" w:sz="24" w:space="0" w:color="FFFFFF" w:themeColor="background1"/>
            </w:tcBorders>
            <w:vAlign w:val="center"/>
          </w:tcPr>
          <w:p w14:paraId="54753287" w14:textId="77777777" w:rsidR="00092559" w:rsidRDefault="00092559" w:rsidP="00092559">
            <w:pPr>
              <w:pStyle w:val="CentrMajuscule"/>
            </w:pPr>
            <w:r>
              <w:t>Note</w:t>
            </w:r>
          </w:p>
        </w:tc>
        <w:tc>
          <w:tcPr>
            <w:tcW w:w="9423" w:type="dxa"/>
            <w:gridSpan w:val="4"/>
            <w:tcBorders>
              <w:top w:val="single" w:sz="24" w:space="0" w:color="FFFFFF" w:themeColor="background1"/>
              <w:bottom w:val="single" w:sz="24" w:space="0" w:color="FFFFFF" w:themeColor="background1"/>
            </w:tcBorders>
            <w:shd w:val="clear" w:color="auto" w:fill="F2DBDB" w:themeFill="accent2" w:themeFillTint="33"/>
            <w:vAlign w:val="center"/>
          </w:tcPr>
          <w:p w14:paraId="2F20476D" w14:textId="77777777" w:rsidR="00092559" w:rsidRDefault="00ED4F5D" w:rsidP="00092559">
            <w:pPr>
              <w:rPr>
                <w:rFonts w:eastAsiaTheme="minorEastAsia"/>
              </w:rPr>
            </w:pPr>
            <w:r>
              <w:t xml:space="preserve">L'algorithme de tri rapide étant récursif, la partition devra être réalisable sur une sous-liste de la liste </w:t>
            </w:r>
            <m:oMath>
              <m:r>
                <w:rPr>
                  <w:rFonts w:ascii="Cambria Math" w:hAnsi="Cambria Math"/>
                </w:rPr>
                <m:t>L</m:t>
              </m:r>
            </m:oMath>
            <w:r>
              <w:rPr>
                <w:rFonts w:eastAsiaTheme="minorEastAsia"/>
              </w:rPr>
              <w:t xml:space="preserve"> à trier. On définit cette sous liste </w:t>
            </w:r>
            <m:oMath>
              <m:r>
                <w:rPr>
                  <w:rFonts w:ascii="Cambria Math" w:eastAsiaTheme="minorEastAsia" w:hAnsi="Cambria Math"/>
                </w:rPr>
                <m:t>L'</m:t>
              </m:r>
            </m:oMath>
            <w:r>
              <w:rPr>
                <w:rFonts w:eastAsiaTheme="minorEastAsia"/>
              </w:rPr>
              <w:t xml:space="preserve"> par les indices </w:t>
            </w:r>
            <m:oMath>
              <m:r>
                <w:rPr>
                  <w:rFonts w:ascii="Cambria Math" w:eastAsiaTheme="minorEastAsia" w:hAnsi="Cambria Math"/>
                </w:rPr>
                <m:t>g</m:t>
              </m:r>
            </m:oMath>
            <w:r>
              <w:rPr>
                <w:rFonts w:eastAsiaTheme="minorEastAsia"/>
              </w:rPr>
              <w:t xml:space="preserve"> et </w:t>
            </w:r>
            <m:oMath>
              <m:r>
                <w:rPr>
                  <w:rFonts w:ascii="Cambria Math" w:eastAsiaTheme="minorEastAsia" w:hAnsi="Cambria Math"/>
                </w:rPr>
                <m:t>d</m:t>
              </m:r>
            </m:oMath>
            <w:r>
              <w:rPr>
                <w:rFonts w:eastAsiaTheme="minorEastAsia"/>
              </w:rPr>
              <w:t xml:space="preserve"> :</w:t>
            </w:r>
          </w:p>
          <w:p w14:paraId="0460E709" w14:textId="77777777" w:rsidR="00ED4F5D" w:rsidRDefault="00CF3490" w:rsidP="00092559">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=L[g:d]</m:t>
                </m:r>
              </m:oMath>
            </m:oMathPara>
          </w:p>
        </w:tc>
      </w:tr>
      <w:tr w:rsidR="006A3C4C" w14:paraId="0989EF92" w14:textId="77777777" w:rsidTr="00ED4F5D">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794"/>
        </w:trPr>
        <w:tc>
          <w:tcPr>
            <w:tcW w:w="736" w:type="dxa"/>
            <w:gridSpan w:val="2"/>
            <w:tcBorders>
              <w:top w:val="single" w:sz="24" w:space="0" w:color="FFFFFF" w:themeColor="background1"/>
              <w:bottom w:val="nil"/>
            </w:tcBorders>
            <w:vAlign w:val="center"/>
          </w:tcPr>
          <w:p w14:paraId="5730BD21" w14:textId="77777777" w:rsidR="006A3C4C" w:rsidRDefault="006A3C4C" w:rsidP="00092559">
            <w:pPr>
              <w:pStyle w:val="CentrMajuscule"/>
            </w:pPr>
            <w:r>
              <w:t>Note</w:t>
            </w:r>
          </w:p>
        </w:tc>
        <w:tc>
          <w:tcPr>
            <w:tcW w:w="9423" w:type="dxa"/>
            <w:gridSpan w:val="4"/>
            <w:tcBorders>
              <w:top w:val="single" w:sz="24" w:space="0" w:color="FFFFFF" w:themeColor="background1"/>
              <w:bottom w:val="nil"/>
            </w:tcBorders>
            <w:shd w:val="clear" w:color="auto" w:fill="F2DBDB" w:themeFill="accent2" w:themeFillTint="33"/>
            <w:vAlign w:val="center"/>
          </w:tcPr>
          <w:p w14:paraId="03D47B46" w14:textId="77777777" w:rsidR="006A3C4C" w:rsidRDefault="006A3C4C" w:rsidP="00092559">
            <w:r>
              <w:t xml:space="preserve">En Python, la liste </w:t>
            </w:r>
            <m:oMath>
              <m:r>
                <w:rPr>
                  <w:rFonts w:ascii="Cambria Math" w:hAnsi="Cambria Math"/>
                </w:rPr>
                <m:t>L[g:d]</m:t>
              </m:r>
            </m:oMath>
            <w:r>
              <w:rPr>
                <w:rFonts w:eastAsiaTheme="minorEastAsia"/>
              </w:rPr>
              <w:t xml:space="preserve"> correspond à la sous-liste de </w:t>
            </w:r>
            <m:oMath>
              <m:r>
                <w:rPr>
                  <w:rFonts w:ascii="Cambria Math" w:eastAsiaTheme="minorEastAsia" w:hAnsi="Cambria Math"/>
                </w:rPr>
                <m:t>L</m:t>
              </m:r>
            </m:oMath>
            <w:r>
              <w:rPr>
                <w:rFonts w:eastAsiaTheme="minorEastAsia"/>
              </w:rPr>
              <w:t xml:space="preserve"> contenant les éléments d'indice </w:t>
            </w:r>
            <m:oMath>
              <m:r>
                <w:rPr>
                  <w:rFonts w:ascii="Cambria Math" w:eastAsiaTheme="minorEastAsia" w:hAnsi="Cambria Math"/>
                </w:rPr>
                <m:t>g</m:t>
              </m:r>
            </m:oMath>
            <w:r>
              <w:rPr>
                <w:rFonts w:eastAsiaTheme="minorEastAsia"/>
              </w:rPr>
              <w:t xml:space="preserve"> inclus à </w:t>
            </w:r>
            <m:oMath>
              <m:r>
                <w:rPr>
                  <w:rFonts w:ascii="Cambria Math" w:eastAsiaTheme="minorEastAsia" w:hAnsi="Cambria Math"/>
                </w:rPr>
                <m:t>d</m:t>
              </m:r>
            </m:oMath>
            <w:r>
              <w:rPr>
                <w:rFonts w:eastAsiaTheme="minorEastAsia"/>
              </w:rPr>
              <w:t xml:space="preserve"> exclu. Le terme </w:t>
            </w:r>
            <m:oMath>
              <m:r>
                <w:rPr>
                  <w:rFonts w:ascii="Cambria Math" w:eastAsiaTheme="minorEastAsia" w:hAnsi="Cambria Math"/>
                </w:rPr>
                <m:t>L[d]</m:t>
              </m:r>
            </m:oMath>
            <w:r>
              <w:rPr>
                <w:rFonts w:eastAsiaTheme="minorEastAsia"/>
              </w:rPr>
              <w:t xml:space="preserve"> ne fait donc pas partie de </w:t>
            </w:r>
            <m:oMath>
              <m:r>
                <w:rPr>
                  <w:rFonts w:ascii="Cambria Math" w:eastAsiaTheme="minorEastAsia" w:hAnsi="Cambria Math"/>
                </w:rPr>
                <m:t>L[g:d]</m:t>
              </m:r>
            </m:oMath>
            <w:r>
              <w:rPr>
                <w:rFonts w:eastAsiaTheme="minorEastAsia"/>
              </w:rPr>
              <w:t>.</w:t>
            </w:r>
          </w:p>
        </w:tc>
      </w:tr>
    </w:tbl>
    <w:p w14:paraId="0BB85DED" w14:textId="77777777" w:rsidR="00F40A91" w:rsidRDefault="00ED4F5D" w:rsidP="00ED4F5D">
      <w:pPr>
        <w:pStyle w:val="Titre3"/>
      </w:pPr>
      <w:r>
        <w:t>Script Python de la partition</w:t>
      </w:r>
    </w:p>
    <w:p w14:paraId="3AF8152E" w14:textId="77777777" w:rsidR="00ED4F5D" w:rsidRPr="00ED4F5D" w:rsidRDefault="00ED4F5D" w:rsidP="00ED4F5D">
      <w:pPr>
        <w:pStyle w:val="QUESTION-TDTP"/>
      </w:pPr>
      <w:r>
        <w:t xml:space="preserve">Ecrire le code de la fonction </w:t>
      </w:r>
      <w:r w:rsidRPr="006A3C4C">
        <w:rPr>
          <w:rStyle w:val="InfoCar"/>
        </w:rPr>
        <w:t>partition(L,g,d)</w:t>
      </w:r>
      <w:r>
        <w:t xml:space="preserve"> qui prend en argument une liste d'entiers </w:t>
      </w:r>
      <m:oMath>
        <m:r>
          <w:rPr>
            <w:rFonts w:ascii="Cambria Math" w:hAnsi="Cambria Math"/>
          </w:rPr>
          <m:t>L</m:t>
        </m:r>
      </m:oMath>
      <w:r>
        <w:rPr>
          <w:rFonts w:eastAsiaTheme="minorEastAsia"/>
        </w:rPr>
        <w:t xml:space="preserve"> et deux indices </w:t>
      </w:r>
      <m:oMath>
        <m:r>
          <w:rPr>
            <w:rFonts w:ascii="Cambria Math" w:eastAsiaTheme="minorEastAsia" w:hAnsi="Cambria Math"/>
          </w:rPr>
          <m:t>g</m:t>
        </m:r>
      </m:oMath>
      <w:r>
        <w:rPr>
          <w:rFonts w:eastAsiaTheme="minorEastAsia"/>
        </w:rPr>
        <w:t xml:space="preserve"> et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g&lt;d</m:t>
        </m:r>
      </m:oMath>
      <w:r>
        <w:rPr>
          <w:rFonts w:eastAsiaTheme="minorEastAsia"/>
        </w:rPr>
        <w:t xml:space="preserve">) qui définissent une sous liste </w:t>
      </w:r>
      <m:oMath>
        <m:r>
          <w:rPr>
            <w:rFonts w:ascii="Cambria Math" w:eastAsiaTheme="minorEastAsia" w:hAnsi="Cambria Math"/>
          </w:rPr>
          <m:t>L[g:d]</m:t>
        </m:r>
      </m:oMath>
      <w:r>
        <w:rPr>
          <w:rFonts w:eastAsiaTheme="minorEastAsia"/>
        </w:rPr>
        <w:t xml:space="preserve"> à partitionner. Cette fonction renverra la position du pivot dans la liste </w:t>
      </w:r>
      <m:oMath>
        <m:r>
          <w:rPr>
            <w:rFonts w:ascii="Cambria Math" w:eastAsiaTheme="minorEastAsia" w:hAnsi="Cambria Math"/>
          </w:rPr>
          <m:t>L</m:t>
        </m:r>
      </m:oMath>
      <w:r>
        <w:rPr>
          <w:rFonts w:eastAsiaTheme="minorEastAsia"/>
        </w:rPr>
        <w:t xml:space="preserve"> après partition.</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ED4F5D" w14:paraId="3218A886" w14:textId="77777777" w:rsidTr="00ED7025">
        <w:trPr>
          <w:trHeight w:val="454"/>
        </w:trPr>
        <w:tc>
          <w:tcPr>
            <w:tcW w:w="565" w:type="dxa"/>
            <w:tcBorders>
              <w:right w:val="single" w:sz="6" w:space="0" w:color="auto"/>
            </w:tcBorders>
            <w:vAlign w:val="center"/>
          </w:tcPr>
          <w:p w14:paraId="5A515582" w14:textId="77777777" w:rsidR="00ED4F5D" w:rsidRDefault="00ED4F5D" w:rsidP="00ED7025">
            <w:pPr>
              <w:pStyle w:val="InfoLigne"/>
            </w:pPr>
            <w:r>
              <w:t>1</w:t>
            </w:r>
          </w:p>
        </w:tc>
        <w:tc>
          <w:tcPr>
            <w:tcW w:w="559" w:type="dxa"/>
            <w:tcBorders>
              <w:top w:val="single" w:sz="12" w:space="0" w:color="auto"/>
              <w:left w:val="single" w:sz="6" w:space="0" w:color="auto"/>
              <w:bottom w:val="nil"/>
              <w:right w:val="dashed" w:sz="4" w:space="0" w:color="A6A6A6" w:themeColor="background1" w:themeShade="A6"/>
            </w:tcBorders>
            <w:vAlign w:val="center"/>
          </w:tcPr>
          <w:p w14:paraId="7D4A4739" w14:textId="77777777" w:rsidR="00ED4F5D" w:rsidRDefault="00ED4F5D"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259B3E3C" w14:textId="77777777" w:rsidR="00ED4F5D" w:rsidRDefault="00ED4F5D"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4FAF4642" w14:textId="77777777" w:rsidR="00ED4F5D" w:rsidRDefault="00ED4F5D"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1227303D" w14:textId="77777777" w:rsidR="00ED4F5D" w:rsidRDefault="00ED4F5D" w:rsidP="00ED7025">
            <w:pPr>
              <w:pStyle w:val="Info"/>
            </w:pPr>
          </w:p>
        </w:tc>
        <w:tc>
          <w:tcPr>
            <w:tcW w:w="7373" w:type="dxa"/>
            <w:tcBorders>
              <w:top w:val="single" w:sz="12" w:space="0" w:color="auto"/>
              <w:left w:val="dashed" w:sz="4" w:space="0" w:color="A6A6A6" w:themeColor="background1" w:themeShade="A6"/>
              <w:bottom w:val="nil"/>
            </w:tcBorders>
            <w:vAlign w:val="center"/>
          </w:tcPr>
          <w:p w14:paraId="04725AF9" w14:textId="77777777" w:rsidR="00ED4F5D" w:rsidRDefault="00ED4F5D" w:rsidP="00ED7025">
            <w:pPr>
              <w:pStyle w:val="Info"/>
            </w:pPr>
          </w:p>
        </w:tc>
      </w:tr>
      <w:tr w:rsidR="00ED4F5D" w14:paraId="4277543E" w14:textId="77777777" w:rsidTr="00ED7025">
        <w:trPr>
          <w:trHeight w:val="454"/>
        </w:trPr>
        <w:tc>
          <w:tcPr>
            <w:tcW w:w="565" w:type="dxa"/>
            <w:tcBorders>
              <w:right w:val="single" w:sz="6" w:space="0" w:color="auto"/>
            </w:tcBorders>
            <w:vAlign w:val="center"/>
          </w:tcPr>
          <w:p w14:paraId="7705DAA4" w14:textId="77777777" w:rsidR="00ED4F5D" w:rsidRDefault="00ED4F5D" w:rsidP="00ED7025">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36A1CE19"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86C6D1F"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2A32882"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855F2F1" w14:textId="77777777" w:rsidR="00ED4F5D" w:rsidRDefault="00ED4F5D" w:rsidP="00ED7025">
            <w:pPr>
              <w:pStyle w:val="Info"/>
            </w:pPr>
          </w:p>
        </w:tc>
        <w:tc>
          <w:tcPr>
            <w:tcW w:w="7373" w:type="dxa"/>
            <w:tcBorders>
              <w:top w:val="nil"/>
              <w:left w:val="dashed" w:sz="4" w:space="0" w:color="A6A6A6" w:themeColor="background1" w:themeShade="A6"/>
              <w:bottom w:val="nil"/>
            </w:tcBorders>
            <w:vAlign w:val="center"/>
          </w:tcPr>
          <w:p w14:paraId="1456012A" w14:textId="77777777" w:rsidR="00ED4F5D" w:rsidRDefault="00ED4F5D" w:rsidP="00ED7025">
            <w:pPr>
              <w:pStyle w:val="Info"/>
            </w:pPr>
          </w:p>
        </w:tc>
      </w:tr>
      <w:tr w:rsidR="00ED4F5D" w14:paraId="518B02E3" w14:textId="77777777" w:rsidTr="00ED7025">
        <w:trPr>
          <w:trHeight w:val="454"/>
        </w:trPr>
        <w:tc>
          <w:tcPr>
            <w:tcW w:w="565" w:type="dxa"/>
            <w:tcBorders>
              <w:right w:val="single" w:sz="6" w:space="0" w:color="auto"/>
            </w:tcBorders>
            <w:vAlign w:val="center"/>
          </w:tcPr>
          <w:p w14:paraId="76E799E6" w14:textId="77777777" w:rsidR="00ED4F5D" w:rsidRDefault="00ED4F5D" w:rsidP="00ED7025">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2E08026B"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4519213"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85D9627"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956394C" w14:textId="77777777" w:rsidR="00ED4F5D" w:rsidRDefault="00ED4F5D" w:rsidP="00ED7025">
            <w:pPr>
              <w:pStyle w:val="Info"/>
            </w:pPr>
          </w:p>
        </w:tc>
        <w:tc>
          <w:tcPr>
            <w:tcW w:w="7373" w:type="dxa"/>
            <w:tcBorders>
              <w:top w:val="nil"/>
              <w:left w:val="dashed" w:sz="4" w:space="0" w:color="A6A6A6" w:themeColor="background1" w:themeShade="A6"/>
              <w:bottom w:val="nil"/>
            </w:tcBorders>
            <w:vAlign w:val="center"/>
          </w:tcPr>
          <w:p w14:paraId="0BE0FE5E" w14:textId="77777777" w:rsidR="00ED4F5D" w:rsidRDefault="00ED4F5D" w:rsidP="00ED7025">
            <w:pPr>
              <w:pStyle w:val="Info"/>
            </w:pPr>
          </w:p>
        </w:tc>
      </w:tr>
      <w:tr w:rsidR="00ED4F5D" w14:paraId="0BC2009B" w14:textId="77777777" w:rsidTr="00ED7025">
        <w:trPr>
          <w:trHeight w:val="454"/>
        </w:trPr>
        <w:tc>
          <w:tcPr>
            <w:tcW w:w="565" w:type="dxa"/>
            <w:tcBorders>
              <w:right w:val="single" w:sz="6" w:space="0" w:color="auto"/>
            </w:tcBorders>
            <w:vAlign w:val="center"/>
          </w:tcPr>
          <w:p w14:paraId="5CFA94C8" w14:textId="77777777" w:rsidR="00ED4F5D" w:rsidRDefault="00ED4F5D" w:rsidP="00ED7025">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142AA017"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24C4741"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3566B99"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56A7E09" w14:textId="77777777" w:rsidR="00ED4F5D" w:rsidRDefault="00ED4F5D" w:rsidP="00ED7025">
            <w:pPr>
              <w:pStyle w:val="Info"/>
            </w:pPr>
          </w:p>
        </w:tc>
        <w:tc>
          <w:tcPr>
            <w:tcW w:w="7373" w:type="dxa"/>
            <w:tcBorders>
              <w:top w:val="nil"/>
              <w:left w:val="dashed" w:sz="4" w:space="0" w:color="A6A6A6" w:themeColor="background1" w:themeShade="A6"/>
              <w:bottom w:val="nil"/>
            </w:tcBorders>
            <w:vAlign w:val="center"/>
          </w:tcPr>
          <w:p w14:paraId="0171F49E" w14:textId="77777777" w:rsidR="00ED4F5D" w:rsidRDefault="00ED4F5D" w:rsidP="00ED7025">
            <w:pPr>
              <w:pStyle w:val="Info"/>
            </w:pPr>
          </w:p>
        </w:tc>
      </w:tr>
      <w:tr w:rsidR="00ED4F5D" w14:paraId="74D85946" w14:textId="77777777" w:rsidTr="00ED7025">
        <w:trPr>
          <w:trHeight w:val="454"/>
        </w:trPr>
        <w:tc>
          <w:tcPr>
            <w:tcW w:w="565" w:type="dxa"/>
            <w:tcBorders>
              <w:right w:val="single" w:sz="6" w:space="0" w:color="auto"/>
            </w:tcBorders>
            <w:vAlign w:val="center"/>
          </w:tcPr>
          <w:p w14:paraId="2C9DFE6C" w14:textId="77777777" w:rsidR="00ED4F5D" w:rsidRDefault="00ED4F5D" w:rsidP="00ED7025">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14:paraId="4436387C"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F21B490"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B18F3CB"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74D99C7" w14:textId="77777777" w:rsidR="00ED4F5D" w:rsidRDefault="00ED4F5D" w:rsidP="00ED7025">
            <w:pPr>
              <w:pStyle w:val="Info"/>
            </w:pPr>
          </w:p>
        </w:tc>
        <w:tc>
          <w:tcPr>
            <w:tcW w:w="7373" w:type="dxa"/>
            <w:tcBorders>
              <w:top w:val="nil"/>
              <w:left w:val="dashed" w:sz="4" w:space="0" w:color="A6A6A6" w:themeColor="background1" w:themeShade="A6"/>
              <w:bottom w:val="nil"/>
            </w:tcBorders>
            <w:vAlign w:val="center"/>
          </w:tcPr>
          <w:p w14:paraId="4711117A" w14:textId="77777777" w:rsidR="00ED4F5D" w:rsidRDefault="00ED4F5D" w:rsidP="00ED7025">
            <w:pPr>
              <w:pStyle w:val="Info"/>
            </w:pPr>
          </w:p>
        </w:tc>
      </w:tr>
      <w:tr w:rsidR="00ED4F5D" w14:paraId="3346C64C" w14:textId="77777777" w:rsidTr="00ED7025">
        <w:trPr>
          <w:trHeight w:val="454"/>
        </w:trPr>
        <w:tc>
          <w:tcPr>
            <w:tcW w:w="565" w:type="dxa"/>
            <w:tcBorders>
              <w:right w:val="single" w:sz="6" w:space="0" w:color="auto"/>
            </w:tcBorders>
            <w:vAlign w:val="center"/>
          </w:tcPr>
          <w:p w14:paraId="2AE5B81C" w14:textId="77777777" w:rsidR="00ED4F5D" w:rsidRDefault="00ED4F5D" w:rsidP="00ED7025">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14:paraId="49D4D061"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44AFAA6"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B7E6AE0"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BD6F289" w14:textId="77777777" w:rsidR="00ED4F5D" w:rsidRDefault="00ED4F5D" w:rsidP="00ED7025">
            <w:pPr>
              <w:pStyle w:val="Info"/>
            </w:pPr>
          </w:p>
        </w:tc>
        <w:tc>
          <w:tcPr>
            <w:tcW w:w="7373" w:type="dxa"/>
            <w:tcBorders>
              <w:top w:val="nil"/>
              <w:left w:val="dashed" w:sz="4" w:space="0" w:color="A6A6A6" w:themeColor="background1" w:themeShade="A6"/>
              <w:bottom w:val="nil"/>
            </w:tcBorders>
            <w:vAlign w:val="center"/>
          </w:tcPr>
          <w:p w14:paraId="10233F79" w14:textId="77777777" w:rsidR="00ED4F5D" w:rsidRDefault="00ED4F5D" w:rsidP="00ED7025">
            <w:pPr>
              <w:pStyle w:val="Info"/>
            </w:pPr>
          </w:p>
        </w:tc>
      </w:tr>
      <w:tr w:rsidR="00ED4F5D" w14:paraId="1E7B864A" w14:textId="77777777" w:rsidTr="00ED7025">
        <w:trPr>
          <w:trHeight w:val="454"/>
        </w:trPr>
        <w:tc>
          <w:tcPr>
            <w:tcW w:w="565" w:type="dxa"/>
            <w:tcBorders>
              <w:right w:val="single" w:sz="6" w:space="0" w:color="auto"/>
            </w:tcBorders>
            <w:vAlign w:val="center"/>
          </w:tcPr>
          <w:p w14:paraId="3D321412" w14:textId="77777777" w:rsidR="00ED4F5D" w:rsidRDefault="00ED4F5D" w:rsidP="00ED7025">
            <w:pPr>
              <w:pStyle w:val="InfoLigne"/>
            </w:pPr>
            <w:r>
              <w:t>7</w:t>
            </w:r>
          </w:p>
        </w:tc>
        <w:tc>
          <w:tcPr>
            <w:tcW w:w="559" w:type="dxa"/>
            <w:tcBorders>
              <w:top w:val="nil"/>
              <w:left w:val="single" w:sz="6" w:space="0" w:color="auto"/>
              <w:bottom w:val="nil"/>
              <w:right w:val="dashed" w:sz="4" w:space="0" w:color="A6A6A6" w:themeColor="background1" w:themeShade="A6"/>
            </w:tcBorders>
            <w:vAlign w:val="center"/>
          </w:tcPr>
          <w:p w14:paraId="4538D4CD"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0488348"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8E12D95"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19E9176" w14:textId="77777777" w:rsidR="00ED4F5D" w:rsidRDefault="00ED4F5D" w:rsidP="00ED7025">
            <w:pPr>
              <w:pStyle w:val="Info"/>
            </w:pPr>
          </w:p>
        </w:tc>
        <w:tc>
          <w:tcPr>
            <w:tcW w:w="7373" w:type="dxa"/>
            <w:tcBorders>
              <w:top w:val="nil"/>
              <w:left w:val="dashed" w:sz="4" w:space="0" w:color="A6A6A6" w:themeColor="background1" w:themeShade="A6"/>
              <w:bottom w:val="nil"/>
            </w:tcBorders>
            <w:vAlign w:val="center"/>
          </w:tcPr>
          <w:p w14:paraId="5B3F17A9" w14:textId="77777777" w:rsidR="00ED4F5D" w:rsidRDefault="00ED4F5D" w:rsidP="00ED7025">
            <w:pPr>
              <w:pStyle w:val="Info"/>
            </w:pPr>
          </w:p>
        </w:tc>
      </w:tr>
      <w:tr w:rsidR="00ED4F5D" w14:paraId="13854E54" w14:textId="77777777" w:rsidTr="00ED7025">
        <w:trPr>
          <w:trHeight w:val="454"/>
        </w:trPr>
        <w:tc>
          <w:tcPr>
            <w:tcW w:w="565" w:type="dxa"/>
            <w:tcBorders>
              <w:right w:val="single" w:sz="6" w:space="0" w:color="auto"/>
            </w:tcBorders>
            <w:vAlign w:val="center"/>
          </w:tcPr>
          <w:p w14:paraId="03DB7AD6" w14:textId="77777777" w:rsidR="00ED4F5D" w:rsidRDefault="00ED4F5D" w:rsidP="00ED7025">
            <w:pPr>
              <w:pStyle w:val="InfoLigne"/>
            </w:pPr>
            <w:r>
              <w:t>8</w:t>
            </w:r>
          </w:p>
        </w:tc>
        <w:tc>
          <w:tcPr>
            <w:tcW w:w="559" w:type="dxa"/>
            <w:tcBorders>
              <w:top w:val="nil"/>
              <w:left w:val="single" w:sz="6" w:space="0" w:color="auto"/>
              <w:bottom w:val="nil"/>
              <w:right w:val="dashed" w:sz="4" w:space="0" w:color="A6A6A6" w:themeColor="background1" w:themeShade="A6"/>
            </w:tcBorders>
            <w:vAlign w:val="center"/>
          </w:tcPr>
          <w:p w14:paraId="16040ED4"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4B99F80"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028CC16"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82A58FC" w14:textId="77777777" w:rsidR="00ED4F5D" w:rsidRDefault="00ED4F5D" w:rsidP="00ED7025">
            <w:pPr>
              <w:pStyle w:val="Info"/>
            </w:pPr>
          </w:p>
        </w:tc>
        <w:tc>
          <w:tcPr>
            <w:tcW w:w="7373" w:type="dxa"/>
            <w:tcBorders>
              <w:top w:val="nil"/>
              <w:left w:val="dashed" w:sz="4" w:space="0" w:color="A6A6A6" w:themeColor="background1" w:themeShade="A6"/>
              <w:bottom w:val="nil"/>
            </w:tcBorders>
            <w:vAlign w:val="center"/>
          </w:tcPr>
          <w:p w14:paraId="1BA49217" w14:textId="77777777" w:rsidR="00ED4F5D" w:rsidRDefault="00ED4F5D" w:rsidP="00ED7025">
            <w:pPr>
              <w:pStyle w:val="Info"/>
            </w:pPr>
          </w:p>
        </w:tc>
      </w:tr>
      <w:tr w:rsidR="00ED4F5D" w14:paraId="47989483" w14:textId="77777777" w:rsidTr="00ED4F5D">
        <w:trPr>
          <w:trHeight w:val="454"/>
        </w:trPr>
        <w:tc>
          <w:tcPr>
            <w:tcW w:w="565" w:type="dxa"/>
            <w:tcBorders>
              <w:bottom w:val="nil"/>
              <w:right w:val="single" w:sz="6" w:space="0" w:color="auto"/>
            </w:tcBorders>
            <w:vAlign w:val="center"/>
          </w:tcPr>
          <w:p w14:paraId="7C1ABB69" w14:textId="77777777" w:rsidR="00ED4F5D" w:rsidRDefault="00ED4F5D" w:rsidP="00ED7025">
            <w:pPr>
              <w:pStyle w:val="InfoLigne"/>
            </w:pPr>
            <w:r>
              <w:t>9</w:t>
            </w:r>
          </w:p>
        </w:tc>
        <w:tc>
          <w:tcPr>
            <w:tcW w:w="559" w:type="dxa"/>
            <w:tcBorders>
              <w:top w:val="nil"/>
              <w:left w:val="single" w:sz="6" w:space="0" w:color="auto"/>
              <w:bottom w:val="nil"/>
              <w:right w:val="dashed" w:sz="4" w:space="0" w:color="A6A6A6" w:themeColor="background1" w:themeShade="A6"/>
            </w:tcBorders>
            <w:vAlign w:val="center"/>
          </w:tcPr>
          <w:p w14:paraId="2894B59D"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C081549"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D2575C7" w14:textId="77777777"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1240844" w14:textId="77777777" w:rsidR="00ED4F5D" w:rsidRDefault="00ED4F5D" w:rsidP="00ED7025">
            <w:pPr>
              <w:pStyle w:val="Info"/>
            </w:pPr>
          </w:p>
        </w:tc>
        <w:tc>
          <w:tcPr>
            <w:tcW w:w="7373" w:type="dxa"/>
            <w:tcBorders>
              <w:top w:val="nil"/>
              <w:left w:val="dashed" w:sz="4" w:space="0" w:color="A6A6A6" w:themeColor="background1" w:themeShade="A6"/>
              <w:bottom w:val="nil"/>
            </w:tcBorders>
            <w:vAlign w:val="center"/>
          </w:tcPr>
          <w:p w14:paraId="0E5E02A8" w14:textId="77777777" w:rsidR="00ED4F5D" w:rsidRDefault="00ED4F5D" w:rsidP="00ED7025">
            <w:pPr>
              <w:pStyle w:val="Info"/>
            </w:pPr>
          </w:p>
        </w:tc>
      </w:tr>
      <w:tr w:rsidR="00ED4F5D" w14:paraId="6F3CEE38" w14:textId="77777777" w:rsidTr="00ED4F5D">
        <w:trPr>
          <w:trHeight w:val="454"/>
        </w:trPr>
        <w:tc>
          <w:tcPr>
            <w:tcW w:w="565" w:type="dxa"/>
            <w:tcBorders>
              <w:top w:val="nil"/>
              <w:bottom w:val="single" w:sz="12" w:space="0" w:color="auto"/>
              <w:right w:val="single" w:sz="6" w:space="0" w:color="auto"/>
            </w:tcBorders>
            <w:vAlign w:val="center"/>
          </w:tcPr>
          <w:p w14:paraId="4386493F" w14:textId="77777777" w:rsidR="00ED4F5D" w:rsidRDefault="00ED4F5D" w:rsidP="00ED7025">
            <w:pPr>
              <w:pStyle w:val="InfoLigne"/>
            </w:pPr>
            <w:r>
              <w:t>10</w:t>
            </w:r>
          </w:p>
        </w:tc>
        <w:tc>
          <w:tcPr>
            <w:tcW w:w="559" w:type="dxa"/>
            <w:tcBorders>
              <w:top w:val="nil"/>
              <w:left w:val="single" w:sz="6" w:space="0" w:color="auto"/>
              <w:bottom w:val="single" w:sz="12" w:space="0" w:color="auto"/>
              <w:right w:val="dashed" w:sz="4" w:space="0" w:color="A6A6A6" w:themeColor="background1" w:themeShade="A6"/>
            </w:tcBorders>
            <w:vAlign w:val="center"/>
          </w:tcPr>
          <w:p w14:paraId="11B4BFB2" w14:textId="77777777" w:rsidR="00ED4F5D" w:rsidRDefault="00ED4F5D"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5E2ABFEB" w14:textId="77777777" w:rsidR="00ED4F5D" w:rsidRDefault="00ED4F5D"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29117350" w14:textId="77777777" w:rsidR="00ED4F5D" w:rsidRDefault="00ED4F5D"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1D818ED8" w14:textId="77777777" w:rsidR="00ED4F5D" w:rsidRDefault="00ED4F5D" w:rsidP="00ED7025">
            <w:pPr>
              <w:pStyle w:val="Info"/>
            </w:pPr>
          </w:p>
        </w:tc>
        <w:tc>
          <w:tcPr>
            <w:tcW w:w="7373" w:type="dxa"/>
            <w:tcBorders>
              <w:top w:val="nil"/>
              <w:left w:val="dashed" w:sz="4" w:space="0" w:color="A6A6A6" w:themeColor="background1" w:themeShade="A6"/>
              <w:bottom w:val="single" w:sz="12" w:space="0" w:color="auto"/>
            </w:tcBorders>
            <w:vAlign w:val="center"/>
          </w:tcPr>
          <w:p w14:paraId="0E51B296" w14:textId="77777777" w:rsidR="00ED4F5D" w:rsidRDefault="00ED4F5D" w:rsidP="00ED7025">
            <w:pPr>
              <w:pStyle w:val="Info"/>
            </w:pPr>
          </w:p>
        </w:tc>
      </w:tr>
    </w:tbl>
    <w:p w14:paraId="0F8BD05C" w14:textId="77777777" w:rsidR="00F40A91" w:rsidRDefault="004C5763" w:rsidP="004C5763">
      <w:pPr>
        <w:pStyle w:val="Titre2"/>
      </w:pPr>
      <w:r>
        <w:t>Tri</w:t>
      </w:r>
    </w:p>
    <w:p w14:paraId="01C51033" w14:textId="77777777" w:rsidR="004C5763" w:rsidRPr="004C5763" w:rsidRDefault="004C5763" w:rsidP="004C5763">
      <w:pPr>
        <w:pStyle w:val="QUESTION-TDTP"/>
      </w:pPr>
      <w:r>
        <w:t xml:space="preserve">Etablir le code Python d'une fonction </w:t>
      </w:r>
      <w:r w:rsidR="006A3C4C" w:rsidRPr="006A3C4C">
        <w:rPr>
          <w:rStyle w:val="InfoCar"/>
        </w:rPr>
        <w:t>TriRapideRec(L,g,d)</w:t>
      </w:r>
      <w:r w:rsidR="006A3C4C">
        <w:t xml:space="preserve"> qui prend en argument une liste d'entiers </w:t>
      </w:r>
      <m:oMath>
        <m:r>
          <w:rPr>
            <w:rFonts w:ascii="Cambria Math" w:hAnsi="Cambria Math"/>
          </w:rPr>
          <m:t>L</m:t>
        </m:r>
      </m:oMath>
      <w:r w:rsidR="006A3C4C">
        <w:rPr>
          <w:rFonts w:eastAsiaTheme="minorEastAsia"/>
        </w:rPr>
        <w:t xml:space="preserve"> et les deux indices </w:t>
      </w:r>
      <m:oMath>
        <m:r>
          <w:rPr>
            <w:rFonts w:ascii="Cambria Math" w:eastAsiaTheme="minorEastAsia" w:hAnsi="Cambria Math"/>
          </w:rPr>
          <m:t>g</m:t>
        </m:r>
      </m:oMath>
      <w:r w:rsidR="006A3C4C">
        <w:rPr>
          <w:rFonts w:eastAsiaTheme="minorEastAsia"/>
        </w:rPr>
        <w:t xml:space="preserve"> et </w:t>
      </w:r>
      <m:oMath>
        <m:r>
          <w:rPr>
            <w:rFonts w:ascii="Cambria Math" w:eastAsiaTheme="minorEastAsia" w:hAnsi="Cambria Math"/>
          </w:rPr>
          <m:t>d</m:t>
        </m:r>
      </m:oMath>
      <w:r w:rsidR="006A3C4C">
        <w:rPr>
          <w:rFonts w:eastAsiaTheme="minorEastAsia"/>
        </w:rPr>
        <w:t xml:space="preserve"> qui définissent la sous-liste à trier. Cette fonction doit effectuer le tri rapide de </w:t>
      </w:r>
      <m:oMath>
        <m:r>
          <w:rPr>
            <w:rFonts w:ascii="Cambria Math" w:eastAsiaTheme="minorEastAsia" w:hAnsi="Cambria Math"/>
          </w:rPr>
          <m:t>L[g:d]</m:t>
        </m:r>
      </m:oMath>
      <w:r w:rsidR="006A3C4C">
        <w:rPr>
          <w:rFonts w:eastAsiaTheme="minorEastAsia"/>
        </w:rPr>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6A3C4C" w14:paraId="6EA9FF87" w14:textId="77777777" w:rsidTr="00ED7025">
        <w:trPr>
          <w:trHeight w:val="454"/>
        </w:trPr>
        <w:tc>
          <w:tcPr>
            <w:tcW w:w="565" w:type="dxa"/>
            <w:tcBorders>
              <w:right w:val="single" w:sz="6" w:space="0" w:color="auto"/>
            </w:tcBorders>
            <w:vAlign w:val="center"/>
          </w:tcPr>
          <w:p w14:paraId="000B1F8A" w14:textId="77777777" w:rsidR="006A3C4C" w:rsidRDefault="006A3C4C" w:rsidP="00ED7025">
            <w:pPr>
              <w:pStyle w:val="InfoLigne"/>
            </w:pPr>
            <w:r>
              <w:t>1</w:t>
            </w:r>
          </w:p>
        </w:tc>
        <w:tc>
          <w:tcPr>
            <w:tcW w:w="559" w:type="dxa"/>
            <w:tcBorders>
              <w:top w:val="single" w:sz="12" w:space="0" w:color="auto"/>
              <w:left w:val="single" w:sz="6" w:space="0" w:color="auto"/>
              <w:bottom w:val="nil"/>
              <w:right w:val="dashed" w:sz="4" w:space="0" w:color="A6A6A6" w:themeColor="background1" w:themeShade="A6"/>
            </w:tcBorders>
            <w:vAlign w:val="center"/>
          </w:tcPr>
          <w:p w14:paraId="45C5AEA7" w14:textId="77777777"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4BCA0C03" w14:textId="77777777"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213BA5B6" w14:textId="77777777"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0850E9B3" w14:textId="77777777" w:rsidR="006A3C4C" w:rsidRDefault="006A3C4C" w:rsidP="00ED7025">
            <w:pPr>
              <w:pStyle w:val="Info"/>
            </w:pPr>
          </w:p>
        </w:tc>
        <w:tc>
          <w:tcPr>
            <w:tcW w:w="7373" w:type="dxa"/>
            <w:tcBorders>
              <w:top w:val="single" w:sz="12" w:space="0" w:color="auto"/>
              <w:left w:val="dashed" w:sz="4" w:space="0" w:color="A6A6A6" w:themeColor="background1" w:themeShade="A6"/>
              <w:bottom w:val="nil"/>
            </w:tcBorders>
            <w:vAlign w:val="center"/>
          </w:tcPr>
          <w:p w14:paraId="23221C72" w14:textId="77777777" w:rsidR="006A3C4C" w:rsidRDefault="006A3C4C" w:rsidP="00ED7025">
            <w:pPr>
              <w:pStyle w:val="Info"/>
            </w:pPr>
          </w:p>
        </w:tc>
      </w:tr>
      <w:tr w:rsidR="006A3C4C" w14:paraId="79258B30" w14:textId="77777777" w:rsidTr="00ED7025">
        <w:trPr>
          <w:trHeight w:val="454"/>
        </w:trPr>
        <w:tc>
          <w:tcPr>
            <w:tcW w:w="565" w:type="dxa"/>
            <w:tcBorders>
              <w:right w:val="single" w:sz="6" w:space="0" w:color="auto"/>
            </w:tcBorders>
            <w:vAlign w:val="center"/>
          </w:tcPr>
          <w:p w14:paraId="0ABCCE24" w14:textId="77777777" w:rsidR="006A3C4C" w:rsidRDefault="006A3C4C" w:rsidP="00ED7025">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083CE45E"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311A0D9"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6546F3C"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03C38CD" w14:textId="77777777" w:rsidR="006A3C4C" w:rsidRDefault="006A3C4C" w:rsidP="00ED7025">
            <w:pPr>
              <w:pStyle w:val="Info"/>
            </w:pPr>
          </w:p>
        </w:tc>
        <w:tc>
          <w:tcPr>
            <w:tcW w:w="7373" w:type="dxa"/>
            <w:tcBorders>
              <w:top w:val="nil"/>
              <w:left w:val="dashed" w:sz="4" w:space="0" w:color="A6A6A6" w:themeColor="background1" w:themeShade="A6"/>
              <w:bottom w:val="nil"/>
            </w:tcBorders>
            <w:vAlign w:val="center"/>
          </w:tcPr>
          <w:p w14:paraId="415BC872" w14:textId="77777777" w:rsidR="006A3C4C" w:rsidRDefault="006A3C4C" w:rsidP="00ED7025">
            <w:pPr>
              <w:pStyle w:val="Info"/>
            </w:pPr>
          </w:p>
        </w:tc>
      </w:tr>
      <w:tr w:rsidR="006A3C4C" w14:paraId="00BD2707" w14:textId="77777777" w:rsidTr="00ED7025">
        <w:trPr>
          <w:trHeight w:val="454"/>
        </w:trPr>
        <w:tc>
          <w:tcPr>
            <w:tcW w:w="565" w:type="dxa"/>
            <w:tcBorders>
              <w:right w:val="single" w:sz="6" w:space="0" w:color="auto"/>
            </w:tcBorders>
            <w:vAlign w:val="center"/>
          </w:tcPr>
          <w:p w14:paraId="30599F1C" w14:textId="77777777" w:rsidR="006A3C4C" w:rsidRDefault="006A3C4C" w:rsidP="00ED7025">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7939B395"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5AB6719"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B9EE940"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A66F472" w14:textId="77777777" w:rsidR="006A3C4C" w:rsidRDefault="006A3C4C" w:rsidP="00ED7025">
            <w:pPr>
              <w:pStyle w:val="Info"/>
            </w:pPr>
          </w:p>
        </w:tc>
        <w:tc>
          <w:tcPr>
            <w:tcW w:w="7373" w:type="dxa"/>
            <w:tcBorders>
              <w:top w:val="nil"/>
              <w:left w:val="dashed" w:sz="4" w:space="0" w:color="A6A6A6" w:themeColor="background1" w:themeShade="A6"/>
              <w:bottom w:val="nil"/>
            </w:tcBorders>
            <w:vAlign w:val="center"/>
          </w:tcPr>
          <w:p w14:paraId="0ABC9C19" w14:textId="77777777" w:rsidR="006A3C4C" w:rsidRDefault="006A3C4C" w:rsidP="00ED7025">
            <w:pPr>
              <w:pStyle w:val="Info"/>
            </w:pPr>
          </w:p>
        </w:tc>
      </w:tr>
      <w:tr w:rsidR="006A3C4C" w14:paraId="6F9B870D" w14:textId="77777777" w:rsidTr="00ED7025">
        <w:trPr>
          <w:trHeight w:val="454"/>
        </w:trPr>
        <w:tc>
          <w:tcPr>
            <w:tcW w:w="565" w:type="dxa"/>
            <w:tcBorders>
              <w:right w:val="single" w:sz="6" w:space="0" w:color="auto"/>
            </w:tcBorders>
            <w:vAlign w:val="center"/>
          </w:tcPr>
          <w:p w14:paraId="738EF701" w14:textId="77777777" w:rsidR="006A3C4C" w:rsidRDefault="006A3C4C" w:rsidP="00ED7025">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4EA6DBCC"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24AFED8"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21F8739"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E937F21" w14:textId="77777777" w:rsidR="006A3C4C" w:rsidRDefault="006A3C4C" w:rsidP="00ED7025">
            <w:pPr>
              <w:pStyle w:val="Info"/>
            </w:pPr>
          </w:p>
        </w:tc>
        <w:tc>
          <w:tcPr>
            <w:tcW w:w="7373" w:type="dxa"/>
            <w:tcBorders>
              <w:top w:val="nil"/>
              <w:left w:val="dashed" w:sz="4" w:space="0" w:color="A6A6A6" w:themeColor="background1" w:themeShade="A6"/>
              <w:bottom w:val="nil"/>
            </w:tcBorders>
            <w:vAlign w:val="center"/>
          </w:tcPr>
          <w:p w14:paraId="0B8104A3" w14:textId="77777777" w:rsidR="006A3C4C" w:rsidRDefault="006A3C4C" w:rsidP="00ED7025">
            <w:pPr>
              <w:pStyle w:val="Info"/>
            </w:pPr>
          </w:p>
        </w:tc>
      </w:tr>
      <w:tr w:rsidR="006A3C4C" w14:paraId="58F10EFF" w14:textId="77777777" w:rsidTr="00ED7025">
        <w:trPr>
          <w:trHeight w:val="454"/>
        </w:trPr>
        <w:tc>
          <w:tcPr>
            <w:tcW w:w="565" w:type="dxa"/>
            <w:tcBorders>
              <w:right w:val="single" w:sz="6" w:space="0" w:color="auto"/>
            </w:tcBorders>
            <w:vAlign w:val="center"/>
          </w:tcPr>
          <w:p w14:paraId="3C98F383" w14:textId="77777777" w:rsidR="006A3C4C" w:rsidRDefault="006A3C4C" w:rsidP="00ED7025">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14:paraId="52C2B0BF"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2036628"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772CD0C"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A3107E4" w14:textId="77777777" w:rsidR="006A3C4C" w:rsidRDefault="006A3C4C" w:rsidP="00ED7025">
            <w:pPr>
              <w:pStyle w:val="Info"/>
            </w:pPr>
          </w:p>
        </w:tc>
        <w:tc>
          <w:tcPr>
            <w:tcW w:w="7373" w:type="dxa"/>
            <w:tcBorders>
              <w:top w:val="nil"/>
              <w:left w:val="dashed" w:sz="4" w:space="0" w:color="A6A6A6" w:themeColor="background1" w:themeShade="A6"/>
              <w:bottom w:val="nil"/>
            </w:tcBorders>
            <w:vAlign w:val="center"/>
          </w:tcPr>
          <w:p w14:paraId="4608C16B" w14:textId="77777777" w:rsidR="006A3C4C" w:rsidRDefault="006A3C4C" w:rsidP="00ED7025">
            <w:pPr>
              <w:pStyle w:val="Info"/>
            </w:pPr>
          </w:p>
        </w:tc>
      </w:tr>
      <w:tr w:rsidR="006A3C4C" w14:paraId="561C1DA6" w14:textId="77777777" w:rsidTr="00ED7025">
        <w:trPr>
          <w:trHeight w:val="454"/>
        </w:trPr>
        <w:tc>
          <w:tcPr>
            <w:tcW w:w="565" w:type="dxa"/>
            <w:tcBorders>
              <w:bottom w:val="nil"/>
              <w:right w:val="single" w:sz="6" w:space="0" w:color="auto"/>
            </w:tcBorders>
            <w:vAlign w:val="center"/>
          </w:tcPr>
          <w:p w14:paraId="32D92068" w14:textId="77777777" w:rsidR="006A3C4C" w:rsidRDefault="006A3C4C" w:rsidP="00ED7025">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14:paraId="4EBD1278"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67A5385"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DE2EB8F"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573A969" w14:textId="77777777" w:rsidR="006A3C4C" w:rsidRDefault="006A3C4C" w:rsidP="00ED7025">
            <w:pPr>
              <w:pStyle w:val="Info"/>
            </w:pPr>
          </w:p>
        </w:tc>
        <w:tc>
          <w:tcPr>
            <w:tcW w:w="7373" w:type="dxa"/>
            <w:tcBorders>
              <w:top w:val="nil"/>
              <w:left w:val="dashed" w:sz="4" w:space="0" w:color="A6A6A6" w:themeColor="background1" w:themeShade="A6"/>
              <w:bottom w:val="nil"/>
            </w:tcBorders>
            <w:vAlign w:val="center"/>
          </w:tcPr>
          <w:p w14:paraId="21370088" w14:textId="77777777" w:rsidR="006A3C4C" w:rsidRDefault="006A3C4C" w:rsidP="00ED7025">
            <w:pPr>
              <w:pStyle w:val="Info"/>
            </w:pPr>
          </w:p>
        </w:tc>
      </w:tr>
      <w:tr w:rsidR="006A3C4C" w14:paraId="05DC89D3" w14:textId="77777777" w:rsidTr="00ED7025">
        <w:trPr>
          <w:trHeight w:val="454"/>
        </w:trPr>
        <w:tc>
          <w:tcPr>
            <w:tcW w:w="565" w:type="dxa"/>
            <w:tcBorders>
              <w:top w:val="nil"/>
              <w:bottom w:val="single" w:sz="12" w:space="0" w:color="auto"/>
              <w:right w:val="single" w:sz="6" w:space="0" w:color="auto"/>
            </w:tcBorders>
            <w:vAlign w:val="center"/>
          </w:tcPr>
          <w:p w14:paraId="0FAA44A5" w14:textId="77777777" w:rsidR="006A3C4C" w:rsidRDefault="006A3C4C" w:rsidP="00ED7025">
            <w:pPr>
              <w:pStyle w:val="InfoLigne"/>
            </w:pPr>
            <w:r>
              <w:t>7</w:t>
            </w:r>
          </w:p>
        </w:tc>
        <w:tc>
          <w:tcPr>
            <w:tcW w:w="559" w:type="dxa"/>
            <w:tcBorders>
              <w:top w:val="nil"/>
              <w:left w:val="single" w:sz="6" w:space="0" w:color="auto"/>
              <w:bottom w:val="single" w:sz="12" w:space="0" w:color="auto"/>
              <w:right w:val="dashed" w:sz="4" w:space="0" w:color="A6A6A6" w:themeColor="background1" w:themeShade="A6"/>
            </w:tcBorders>
            <w:vAlign w:val="center"/>
          </w:tcPr>
          <w:p w14:paraId="12183188" w14:textId="77777777"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4530DBBD" w14:textId="77777777"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7E6AB760" w14:textId="77777777"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5F09D648" w14:textId="77777777" w:rsidR="006A3C4C" w:rsidRDefault="006A3C4C" w:rsidP="00ED7025">
            <w:pPr>
              <w:pStyle w:val="Info"/>
            </w:pPr>
          </w:p>
        </w:tc>
        <w:tc>
          <w:tcPr>
            <w:tcW w:w="7373" w:type="dxa"/>
            <w:tcBorders>
              <w:top w:val="nil"/>
              <w:left w:val="dashed" w:sz="4" w:space="0" w:color="A6A6A6" w:themeColor="background1" w:themeShade="A6"/>
              <w:bottom w:val="single" w:sz="12" w:space="0" w:color="auto"/>
            </w:tcBorders>
            <w:vAlign w:val="center"/>
          </w:tcPr>
          <w:p w14:paraId="176E8477" w14:textId="77777777" w:rsidR="006A3C4C" w:rsidRDefault="006A3C4C" w:rsidP="00ED7025">
            <w:pPr>
              <w:pStyle w:val="Info"/>
            </w:pPr>
          </w:p>
        </w:tc>
      </w:tr>
    </w:tbl>
    <w:p w14:paraId="78A006CA" w14:textId="77777777" w:rsidR="00F40A91" w:rsidRDefault="006A3C4C" w:rsidP="006A3C4C">
      <w:pPr>
        <w:pStyle w:val="QUESTION-TDTP"/>
      </w:pPr>
      <w:r>
        <w:lastRenderedPageBreak/>
        <w:t xml:space="preserve">Ecrire le code Python de la fonction </w:t>
      </w:r>
      <w:r w:rsidRPr="006A3C4C">
        <w:rPr>
          <w:rStyle w:val="InfoCar"/>
        </w:rPr>
        <w:t>TriRapide(L)</w:t>
      </w:r>
      <w:r>
        <w:t xml:space="preserve"> qui prend en argument une liste d'entiers non triés et qui la renvoie triée.</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6A3C4C" w14:paraId="145C00E1" w14:textId="77777777" w:rsidTr="00ED7025">
        <w:trPr>
          <w:trHeight w:val="454"/>
        </w:trPr>
        <w:tc>
          <w:tcPr>
            <w:tcW w:w="565" w:type="dxa"/>
            <w:tcBorders>
              <w:right w:val="single" w:sz="6" w:space="0" w:color="auto"/>
            </w:tcBorders>
            <w:vAlign w:val="center"/>
          </w:tcPr>
          <w:p w14:paraId="2E317ADB" w14:textId="77777777" w:rsidR="006A3C4C" w:rsidRDefault="006A3C4C" w:rsidP="00ED7025">
            <w:pPr>
              <w:pStyle w:val="InfoLigne"/>
            </w:pPr>
            <w:r>
              <w:t>1</w:t>
            </w:r>
          </w:p>
        </w:tc>
        <w:tc>
          <w:tcPr>
            <w:tcW w:w="559" w:type="dxa"/>
            <w:tcBorders>
              <w:top w:val="single" w:sz="12" w:space="0" w:color="auto"/>
              <w:left w:val="single" w:sz="6" w:space="0" w:color="auto"/>
              <w:bottom w:val="nil"/>
              <w:right w:val="dashed" w:sz="4" w:space="0" w:color="A6A6A6" w:themeColor="background1" w:themeShade="A6"/>
            </w:tcBorders>
            <w:vAlign w:val="center"/>
          </w:tcPr>
          <w:p w14:paraId="3B42E69F" w14:textId="77777777"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10962B0B" w14:textId="77777777"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6BFE1132" w14:textId="77777777"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14:paraId="0CE6A0F4" w14:textId="77777777" w:rsidR="006A3C4C" w:rsidRDefault="006A3C4C" w:rsidP="00ED7025">
            <w:pPr>
              <w:pStyle w:val="Info"/>
            </w:pPr>
          </w:p>
        </w:tc>
        <w:tc>
          <w:tcPr>
            <w:tcW w:w="7373" w:type="dxa"/>
            <w:tcBorders>
              <w:top w:val="single" w:sz="12" w:space="0" w:color="auto"/>
              <w:left w:val="dashed" w:sz="4" w:space="0" w:color="A6A6A6" w:themeColor="background1" w:themeShade="A6"/>
              <w:bottom w:val="nil"/>
            </w:tcBorders>
            <w:vAlign w:val="center"/>
          </w:tcPr>
          <w:p w14:paraId="06B978CD" w14:textId="77777777" w:rsidR="006A3C4C" w:rsidRDefault="006A3C4C" w:rsidP="00ED7025">
            <w:pPr>
              <w:pStyle w:val="Info"/>
            </w:pPr>
          </w:p>
        </w:tc>
      </w:tr>
      <w:tr w:rsidR="006A3C4C" w14:paraId="49B4AB5D" w14:textId="77777777" w:rsidTr="00ED7025">
        <w:trPr>
          <w:trHeight w:val="454"/>
        </w:trPr>
        <w:tc>
          <w:tcPr>
            <w:tcW w:w="565" w:type="dxa"/>
            <w:tcBorders>
              <w:right w:val="single" w:sz="6" w:space="0" w:color="auto"/>
            </w:tcBorders>
            <w:vAlign w:val="center"/>
          </w:tcPr>
          <w:p w14:paraId="289A7841" w14:textId="77777777" w:rsidR="006A3C4C" w:rsidRDefault="006A3C4C" w:rsidP="00ED7025">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49041826"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D1F4F09"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527CEF4"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33B59CF" w14:textId="77777777" w:rsidR="006A3C4C" w:rsidRDefault="006A3C4C" w:rsidP="00ED7025">
            <w:pPr>
              <w:pStyle w:val="Info"/>
            </w:pPr>
          </w:p>
        </w:tc>
        <w:tc>
          <w:tcPr>
            <w:tcW w:w="7373" w:type="dxa"/>
            <w:tcBorders>
              <w:top w:val="nil"/>
              <w:left w:val="dashed" w:sz="4" w:space="0" w:color="A6A6A6" w:themeColor="background1" w:themeShade="A6"/>
              <w:bottom w:val="nil"/>
            </w:tcBorders>
            <w:vAlign w:val="center"/>
          </w:tcPr>
          <w:p w14:paraId="66F114B7" w14:textId="77777777" w:rsidR="006A3C4C" w:rsidRDefault="006A3C4C" w:rsidP="00ED7025">
            <w:pPr>
              <w:pStyle w:val="Info"/>
            </w:pPr>
          </w:p>
        </w:tc>
      </w:tr>
      <w:tr w:rsidR="006A3C4C" w14:paraId="35729718" w14:textId="77777777" w:rsidTr="00ED7025">
        <w:trPr>
          <w:trHeight w:val="454"/>
        </w:trPr>
        <w:tc>
          <w:tcPr>
            <w:tcW w:w="565" w:type="dxa"/>
            <w:tcBorders>
              <w:right w:val="single" w:sz="6" w:space="0" w:color="auto"/>
            </w:tcBorders>
            <w:vAlign w:val="center"/>
          </w:tcPr>
          <w:p w14:paraId="331EE46E" w14:textId="77777777" w:rsidR="006A3C4C" w:rsidRDefault="006A3C4C" w:rsidP="00ED7025">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432E1B0A"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AD0289F"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EB33B5E"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CF97CA9" w14:textId="77777777" w:rsidR="006A3C4C" w:rsidRDefault="006A3C4C" w:rsidP="00ED7025">
            <w:pPr>
              <w:pStyle w:val="Info"/>
            </w:pPr>
          </w:p>
        </w:tc>
        <w:tc>
          <w:tcPr>
            <w:tcW w:w="7373" w:type="dxa"/>
            <w:tcBorders>
              <w:top w:val="nil"/>
              <w:left w:val="dashed" w:sz="4" w:space="0" w:color="A6A6A6" w:themeColor="background1" w:themeShade="A6"/>
              <w:bottom w:val="nil"/>
            </w:tcBorders>
            <w:vAlign w:val="center"/>
          </w:tcPr>
          <w:p w14:paraId="4A302E72" w14:textId="77777777" w:rsidR="006A3C4C" w:rsidRDefault="006A3C4C" w:rsidP="00ED7025">
            <w:pPr>
              <w:pStyle w:val="Info"/>
            </w:pPr>
          </w:p>
        </w:tc>
      </w:tr>
      <w:tr w:rsidR="006A3C4C" w14:paraId="3C442046" w14:textId="77777777" w:rsidTr="006A3C4C">
        <w:trPr>
          <w:trHeight w:val="454"/>
        </w:trPr>
        <w:tc>
          <w:tcPr>
            <w:tcW w:w="565" w:type="dxa"/>
            <w:tcBorders>
              <w:bottom w:val="nil"/>
              <w:right w:val="single" w:sz="6" w:space="0" w:color="auto"/>
            </w:tcBorders>
            <w:vAlign w:val="center"/>
          </w:tcPr>
          <w:p w14:paraId="081B38BB" w14:textId="77777777" w:rsidR="006A3C4C" w:rsidRDefault="006A3C4C" w:rsidP="00ED7025">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175C1C94"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3C1078C"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F4B5F06" w14:textId="77777777"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98948DC" w14:textId="77777777" w:rsidR="006A3C4C" w:rsidRDefault="006A3C4C" w:rsidP="00ED7025">
            <w:pPr>
              <w:pStyle w:val="Info"/>
            </w:pPr>
          </w:p>
        </w:tc>
        <w:tc>
          <w:tcPr>
            <w:tcW w:w="7373" w:type="dxa"/>
            <w:tcBorders>
              <w:top w:val="nil"/>
              <w:left w:val="dashed" w:sz="4" w:space="0" w:color="A6A6A6" w:themeColor="background1" w:themeShade="A6"/>
              <w:bottom w:val="nil"/>
            </w:tcBorders>
            <w:vAlign w:val="center"/>
          </w:tcPr>
          <w:p w14:paraId="52BD1E66" w14:textId="77777777" w:rsidR="006A3C4C" w:rsidRDefault="006A3C4C" w:rsidP="00ED7025">
            <w:pPr>
              <w:pStyle w:val="Info"/>
            </w:pPr>
          </w:p>
        </w:tc>
      </w:tr>
      <w:tr w:rsidR="006A3C4C" w14:paraId="64DE5333" w14:textId="77777777" w:rsidTr="00ED7025">
        <w:trPr>
          <w:trHeight w:val="454"/>
        </w:trPr>
        <w:tc>
          <w:tcPr>
            <w:tcW w:w="565" w:type="dxa"/>
            <w:tcBorders>
              <w:top w:val="nil"/>
              <w:bottom w:val="single" w:sz="12" w:space="0" w:color="auto"/>
              <w:right w:val="single" w:sz="6" w:space="0" w:color="auto"/>
            </w:tcBorders>
            <w:vAlign w:val="center"/>
          </w:tcPr>
          <w:p w14:paraId="1C96E284" w14:textId="77777777" w:rsidR="006A3C4C" w:rsidRDefault="006A3C4C" w:rsidP="00ED7025">
            <w:pPr>
              <w:pStyle w:val="InfoLigne"/>
            </w:pPr>
            <w:r>
              <w:t>5</w:t>
            </w:r>
          </w:p>
        </w:tc>
        <w:tc>
          <w:tcPr>
            <w:tcW w:w="559" w:type="dxa"/>
            <w:tcBorders>
              <w:top w:val="nil"/>
              <w:left w:val="single" w:sz="6" w:space="0" w:color="auto"/>
              <w:bottom w:val="single" w:sz="12" w:space="0" w:color="auto"/>
              <w:right w:val="dashed" w:sz="4" w:space="0" w:color="A6A6A6" w:themeColor="background1" w:themeShade="A6"/>
            </w:tcBorders>
            <w:vAlign w:val="center"/>
          </w:tcPr>
          <w:p w14:paraId="637CA78F" w14:textId="77777777"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40350F56" w14:textId="77777777"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4E9A2FC8" w14:textId="77777777"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0C27E7D2" w14:textId="77777777" w:rsidR="006A3C4C" w:rsidRDefault="006A3C4C" w:rsidP="00ED7025">
            <w:pPr>
              <w:pStyle w:val="Info"/>
            </w:pPr>
          </w:p>
        </w:tc>
        <w:tc>
          <w:tcPr>
            <w:tcW w:w="7373" w:type="dxa"/>
            <w:tcBorders>
              <w:top w:val="nil"/>
              <w:left w:val="dashed" w:sz="4" w:space="0" w:color="A6A6A6" w:themeColor="background1" w:themeShade="A6"/>
              <w:bottom w:val="single" w:sz="12" w:space="0" w:color="auto"/>
            </w:tcBorders>
            <w:vAlign w:val="center"/>
          </w:tcPr>
          <w:p w14:paraId="71F526CC" w14:textId="77777777" w:rsidR="006A3C4C" w:rsidRDefault="006A3C4C" w:rsidP="00ED7025">
            <w:pPr>
              <w:pStyle w:val="Info"/>
            </w:pPr>
          </w:p>
        </w:tc>
      </w:tr>
    </w:tbl>
    <w:p w14:paraId="402AA55E" w14:textId="77777777" w:rsidR="00D97259" w:rsidRDefault="0074370A" w:rsidP="0074370A">
      <w:pPr>
        <w:pStyle w:val="Titre2"/>
      </w:pPr>
      <w:r>
        <w:t>Complexité du tri rapide</w:t>
      </w:r>
    </w:p>
    <w:p w14:paraId="3F16D8D2" w14:textId="77777777" w:rsidR="0074370A" w:rsidRDefault="0074370A" w:rsidP="00A46124">
      <w:r>
        <w:t xml:space="preserve">Supposons une liste de longueur </w:t>
      </w:r>
      <m:oMath>
        <m:r>
          <w:rPr>
            <w:rFonts w:ascii="Cambria Math" w:hAnsi="Cambria Math"/>
          </w:rPr>
          <m:t>n</m:t>
        </m:r>
      </m:oMath>
      <w:r>
        <w:t xml:space="preserve">. Pour la partitionner il faut réaliser </w:t>
      </w:r>
      <m:oMath>
        <m:r>
          <w:rPr>
            <w:rFonts w:ascii="Cambria Math" w:hAnsi="Cambria Math"/>
          </w:rPr>
          <m:t>n-1</m:t>
        </m:r>
      </m:oMath>
      <w:r>
        <w:t xml:space="preserve"> comparaisons avec le pivot.</w:t>
      </w:r>
    </w:p>
    <w:p w14:paraId="6A88C9AD" w14:textId="77777777" w:rsidR="006A3C4C" w:rsidRDefault="0074370A" w:rsidP="0074370A">
      <w:pPr>
        <w:pStyle w:val="ListepucesTD"/>
      </w:pPr>
      <w:r w:rsidRPr="00344F55">
        <w:rPr>
          <w:b/>
        </w:rPr>
        <w:t>Dans le meilleur des cas</w:t>
      </w:r>
      <w:r>
        <w:t xml:space="preserve">, la partition génère deux listes de même longueur </w:t>
      </w:r>
      <m:oMath>
        <m:f>
          <m:fPr>
            <m:ctrlPr>
              <w:rPr>
                <w:rFonts w:ascii="Cambria Math" w:hAnsi="Cambria Math"/>
                <w:i/>
              </w:rPr>
            </m:ctrlPr>
          </m:fPr>
          <m:num>
            <m:r>
              <w:rPr>
                <w:rFonts w:ascii="Cambria Math" w:hAnsi="Cambria Math"/>
              </w:rPr>
              <m:t>n-1</m:t>
            </m:r>
          </m:num>
          <m:den>
            <m:r>
              <w:rPr>
                <w:rFonts w:ascii="Cambria Math" w:hAnsi="Cambria Math"/>
              </w:rPr>
              <m:t>2</m:t>
            </m:r>
          </m:den>
        </m:f>
      </m:oMath>
      <w:r w:rsidR="00EF79B2">
        <w:rPr>
          <w:rFonts w:eastAsiaTheme="minorEastAsia"/>
        </w:rPr>
        <w:t xml:space="preserve">, la relation de récurrence sur la complexité est alors </w:t>
      </w:r>
    </w:p>
    <w:p w14:paraId="1CADE670" w14:textId="77777777" w:rsidR="006A3C4C" w:rsidRDefault="00FB412B" w:rsidP="00A46124">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=2.C</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+n-1</m:t>
          </m:r>
        </m:oMath>
      </m:oMathPara>
    </w:p>
    <w:p w14:paraId="566E2270" w14:textId="77777777" w:rsidR="006A3C4C" w:rsidRDefault="00FB412B" w:rsidP="00A46124">
      <w:r>
        <w:t xml:space="preserve">La complexité est alors quasi linéaire en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oMath>
      <w:r>
        <w:rPr>
          <w:rFonts w:eastAsiaTheme="minorEastAsia"/>
        </w:rPr>
        <w:t>.</w:t>
      </w:r>
    </w:p>
    <w:p w14:paraId="5A2C1507" w14:textId="77777777" w:rsidR="006A3C4C" w:rsidRPr="00FB412B" w:rsidRDefault="00FB412B" w:rsidP="00FB412B">
      <w:pPr>
        <w:pStyle w:val="ListepucesTD"/>
      </w:pPr>
      <w:r>
        <w:t xml:space="preserve">Dans le pire des cas, la liste est déjà triée. On réalise </w:t>
      </w:r>
      <m:oMath>
        <m:r>
          <w:rPr>
            <w:rFonts w:ascii="Cambria Math" w:hAnsi="Cambria Math"/>
          </w:rPr>
          <m:t>n-1</m:t>
        </m:r>
      </m:oMath>
      <w:r>
        <w:rPr>
          <w:rFonts w:eastAsiaTheme="minorEastAsia"/>
        </w:rPr>
        <w:t xml:space="preserve"> comparaisons à la première itération, puis </w:t>
      </w:r>
      <m:oMath>
        <m:r>
          <w:rPr>
            <w:rFonts w:ascii="Cambria Math" w:eastAsiaTheme="minorEastAsia" w:hAnsi="Cambria Math"/>
          </w:rPr>
          <m:t>n-2</m:t>
        </m:r>
      </m:oMath>
      <w:r>
        <w:rPr>
          <w:rFonts w:eastAsiaTheme="minorEastAsia"/>
        </w:rPr>
        <w:t xml:space="preserve">, puis </w:t>
      </w:r>
      <m:oMath>
        <m:r>
          <w:rPr>
            <w:rFonts w:ascii="Cambria Math" w:eastAsiaTheme="minorEastAsia" w:hAnsi="Cambria Math"/>
          </w:rPr>
          <m:t>n-3</m:t>
        </m:r>
      </m:oMath>
      <w:r>
        <w:rPr>
          <w:rFonts w:eastAsiaTheme="minorEastAsia"/>
        </w:rPr>
        <w:t xml:space="preserve"> soit un total de :</w:t>
      </w:r>
    </w:p>
    <w:p w14:paraId="682F8E6C" w14:textId="77777777" w:rsidR="00FB412B" w:rsidRDefault="00FB412B" w:rsidP="00FB412B">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377C01F" w14:textId="77777777" w:rsidR="006A3C4C" w:rsidRDefault="00FB412B" w:rsidP="00A46124">
      <w:r>
        <w:t>La complexité est alors quadratique.</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FB412B" w14:paraId="34F0D3F0" w14:textId="77777777" w:rsidTr="00ED7025">
        <w:trPr>
          <w:cantSplit/>
        </w:trPr>
        <w:tc>
          <w:tcPr>
            <w:tcW w:w="737" w:type="dxa"/>
            <w:vAlign w:val="center"/>
          </w:tcPr>
          <w:p w14:paraId="2412148B" w14:textId="77777777" w:rsidR="00FB412B" w:rsidRDefault="00FB412B" w:rsidP="00ED7025">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14:paraId="64AAE393" w14:textId="77777777" w:rsidR="00FB412B" w:rsidRDefault="00FB412B" w:rsidP="00ED7025">
            <w:r>
              <w:t>On est souvent confronté à des listes déjà triées ou partiellement triées, la meilleure des solutions consisterait à prendre une valeur "moyenne" des éléments de la liste.</w:t>
            </w:r>
          </w:p>
          <w:p w14:paraId="0AE95865" w14:textId="77777777" w:rsidR="00FB412B" w:rsidRDefault="00FB412B" w:rsidP="00ED7025">
            <w:r>
              <w:t>Un bon compromis consiste à choisir aléatoirement le pivot.</w:t>
            </w:r>
          </w:p>
        </w:tc>
      </w:tr>
    </w:tbl>
    <w:p w14:paraId="15FF6F56" w14:textId="77777777" w:rsidR="006A3C4C" w:rsidRDefault="00FB412B" w:rsidP="00A46124">
      <w:r>
        <w:t>Pour cela, il suffit de modifier le début de la fonction partition :</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559"/>
        <w:gridCol w:w="559"/>
        <w:gridCol w:w="7375"/>
      </w:tblGrid>
      <w:tr w:rsidR="00FB412B" w14:paraId="1D20B438" w14:textId="77777777" w:rsidTr="00FB412B">
        <w:tc>
          <w:tcPr>
            <w:tcW w:w="563" w:type="dxa"/>
            <w:vAlign w:val="center"/>
          </w:tcPr>
          <w:p w14:paraId="035F0538" w14:textId="77777777" w:rsidR="00FB412B" w:rsidRDefault="00FB412B" w:rsidP="00ED7025">
            <w:pPr>
              <w:pStyle w:val="InfoLigne"/>
            </w:pPr>
            <w:r>
              <w:t>1</w:t>
            </w:r>
          </w:p>
        </w:tc>
        <w:tc>
          <w:tcPr>
            <w:tcW w:w="9611" w:type="dxa"/>
            <w:gridSpan w:val="5"/>
            <w:vAlign w:val="center"/>
          </w:tcPr>
          <w:p w14:paraId="6F57FA0D" w14:textId="77777777" w:rsidR="00FB412B" w:rsidRDefault="00FB412B" w:rsidP="00ED7025">
            <w:pPr>
              <w:pStyle w:val="Info"/>
            </w:pPr>
            <w:r w:rsidRPr="0085608E">
              <w:rPr>
                <w:color w:val="F79646" w:themeColor="accent6"/>
              </w:rPr>
              <w:t xml:space="preserve">import </w:t>
            </w:r>
            <w:r>
              <w:t xml:space="preserve">random </w:t>
            </w:r>
            <w:r w:rsidRPr="0085608E">
              <w:rPr>
                <w:color w:val="F79646" w:themeColor="accent6"/>
              </w:rPr>
              <w:t xml:space="preserve">as </w:t>
            </w:r>
            <w:r>
              <w:t>rd</w:t>
            </w:r>
          </w:p>
        </w:tc>
      </w:tr>
      <w:tr w:rsidR="00FB412B" w14:paraId="633DD5FE" w14:textId="77777777" w:rsidTr="00FB412B">
        <w:tc>
          <w:tcPr>
            <w:tcW w:w="563" w:type="dxa"/>
            <w:vAlign w:val="center"/>
          </w:tcPr>
          <w:p w14:paraId="0AAE869D" w14:textId="77777777" w:rsidR="00FB412B" w:rsidRDefault="00FB412B" w:rsidP="00ED7025">
            <w:pPr>
              <w:pStyle w:val="InfoLigne"/>
            </w:pPr>
            <w:r>
              <w:t>2</w:t>
            </w:r>
          </w:p>
        </w:tc>
        <w:tc>
          <w:tcPr>
            <w:tcW w:w="559" w:type="dxa"/>
            <w:vAlign w:val="center"/>
          </w:tcPr>
          <w:p w14:paraId="646EE656" w14:textId="77777777" w:rsidR="00FB412B" w:rsidRDefault="00FB412B" w:rsidP="00ED7025">
            <w:pPr>
              <w:pStyle w:val="Info"/>
            </w:pPr>
          </w:p>
        </w:tc>
        <w:tc>
          <w:tcPr>
            <w:tcW w:w="559" w:type="dxa"/>
            <w:vAlign w:val="center"/>
          </w:tcPr>
          <w:p w14:paraId="0D875F04" w14:textId="77777777" w:rsidR="00FB412B" w:rsidRDefault="00FB412B" w:rsidP="00ED7025">
            <w:pPr>
              <w:pStyle w:val="Info"/>
            </w:pPr>
          </w:p>
        </w:tc>
        <w:tc>
          <w:tcPr>
            <w:tcW w:w="559" w:type="dxa"/>
            <w:vAlign w:val="center"/>
          </w:tcPr>
          <w:p w14:paraId="1D54D3E7" w14:textId="77777777" w:rsidR="00FB412B" w:rsidRDefault="00FB412B" w:rsidP="00ED7025">
            <w:pPr>
              <w:pStyle w:val="Info"/>
            </w:pPr>
          </w:p>
        </w:tc>
        <w:tc>
          <w:tcPr>
            <w:tcW w:w="559" w:type="dxa"/>
            <w:vAlign w:val="center"/>
          </w:tcPr>
          <w:p w14:paraId="5A520847" w14:textId="77777777" w:rsidR="00FB412B" w:rsidRDefault="00FB412B" w:rsidP="00ED7025">
            <w:pPr>
              <w:pStyle w:val="Info"/>
            </w:pPr>
          </w:p>
        </w:tc>
        <w:tc>
          <w:tcPr>
            <w:tcW w:w="7375" w:type="dxa"/>
            <w:vAlign w:val="center"/>
          </w:tcPr>
          <w:p w14:paraId="181470F3" w14:textId="77777777" w:rsidR="00FB412B" w:rsidRDefault="00FB412B" w:rsidP="00ED7025">
            <w:pPr>
              <w:pStyle w:val="Info"/>
            </w:pPr>
          </w:p>
        </w:tc>
      </w:tr>
      <w:tr w:rsidR="00FB412B" w14:paraId="1BFE7EAD" w14:textId="77777777" w:rsidTr="009831A6">
        <w:tc>
          <w:tcPr>
            <w:tcW w:w="563" w:type="dxa"/>
            <w:vAlign w:val="center"/>
          </w:tcPr>
          <w:p w14:paraId="5647688F" w14:textId="77777777" w:rsidR="00FB412B" w:rsidRDefault="00FB412B" w:rsidP="00ED7025">
            <w:pPr>
              <w:pStyle w:val="InfoLigne"/>
            </w:pPr>
            <w:r>
              <w:t>3</w:t>
            </w:r>
          </w:p>
        </w:tc>
        <w:tc>
          <w:tcPr>
            <w:tcW w:w="9611" w:type="dxa"/>
            <w:gridSpan w:val="5"/>
            <w:vAlign w:val="center"/>
          </w:tcPr>
          <w:p w14:paraId="0C831663" w14:textId="77777777" w:rsidR="00FB412B" w:rsidRDefault="00FB412B" w:rsidP="00ED7025">
            <w:pPr>
              <w:pStyle w:val="Info"/>
            </w:pPr>
            <w:r w:rsidRPr="0085608E">
              <w:rPr>
                <w:color w:val="F79646" w:themeColor="accent6"/>
              </w:rPr>
              <w:t xml:space="preserve">def </w:t>
            </w:r>
            <w:r w:rsidRPr="0085608E">
              <w:rPr>
                <w:color w:val="0070C0"/>
              </w:rPr>
              <w:t>partition</w:t>
            </w:r>
            <w:r>
              <w:t>(L,g,d):</w:t>
            </w:r>
          </w:p>
        </w:tc>
      </w:tr>
      <w:tr w:rsidR="00FB412B" w14:paraId="1ABCEAC8" w14:textId="77777777" w:rsidTr="002E1B81">
        <w:tc>
          <w:tcPr>
            <w:tcW w:w="563" w:type="dxa"/>
            <w:vAlign w:val="center"/>
          </w:tcPr>
          <w:p w14:paraId="0D4E7ADB" w14:textId="77777777" w:rsidR="00FB412B" w:rsidRDefault="00FB412B" w:rsidP="00ED7025">
            <w:pPr>
              <w:pStyle w:val="InfoLigne"/>
            </w:pPr>
            <w:r>
              <w:t>4</w:t>
            </w:r>
          </w:p>
        </w:tc>
        <w:tc>
          <w:tcPr>
            <w:tcW w:w="559" w:type="dxa"/>
            <w:vAlign w:val="center"/>
          </w:tcPr>
          <w:p w14:paraId="16CBEC64" w14:textId="77777777" w:rsidR="00FB412B" w:rsidRDefault="00FB412B" w:rsidP="00ED7025">
            <w:pPr>
              <w:pStyle w:val="Info"/>
            </w:pPr>
          </w:p>
        </w:tc>
        <w:tc>
          <w:tcPr>
            <w:tcW w:w="9052" w:type="dxa"/>
            <w:gridSpan w:val="4"/>
            <w:vAlign w:val="center"/>
          </w:tcPr>
          <w:p w14:paraId="28388116" w14:textId="77777777" w:rsidR="00FB412B" w:rsidRDefault="00FB412B" w:rsidP="00ED7025">
            <w:pPr>
              <w:pStyle w:val="Info"/>
            </w:pPr>
            <w:r>
              <w:t>i=rd.randint(g,d-1)</w:t>
            </w:r>
            <w:r w:rsidR="0085608E">
              <w:t xml:space="preserve"> </w:t>
            </w:r>
            <w:r w:rsidRPr="0085608E">
              <w:rPr>
                <w:color w:val="FF0000"/>
              </w:rPr>
              <w:t>#tirage d'un entier entre g et d exclu</w:t>
            </w:r>
          </w:p>
        </w:tc>
      </w:tr>
      <w:tr w:rsidR="00FB412B" w14:paraId="6E394424" w14:textId="77777777" w:rsidTr="001F5E83">
        <w:tc>
          <w:tcPr>
            <w:tcW w:w="563" w:type="dxa"/>
            <w:vAlign w:val="center"/>
          </w:tcPr>
          <w:p w14:paraId="5C87C090" w14:textId="77777777" w:rsidR="00FB412B" w:rsidRDefault="00FB412B" w:rsidP="00ED7025">
            <w:pPr>
              <w:pStyle w:val="InfoLigne"/>
            </w:pPr>
            <w:r>
              <w:t>5</w:t>
            </w:r>
          </w:p>
        </w:tc>
        <w:tc>
          <w:tcPr>
            <w:tcW w:w="559" w:type="dxa"/>
            <w:vAlign w:val="center"/>
          </w:tcPr>
          <w:p w14:paraId="5EF34035" w14:textId="77777777" w:rsidR="00FB412B" w:rsidRDefault="00FB412B" w:rsidP="00ED7025">
            <w:pPr>
              <w:pStyle w:val="Info"/>
            </w:pPr>
          </w:p>
        </w:tc>
        <w:tc>
          <w:tcPr>
            <w:tcW w:w="9052" w:type="dxa"/>
            <w:gridSpan w:val="4"/>
            <w:vAlign w:val="center"/>
          </w:tcPr>
          <w:p w14:paraId="34F320AC" w14:textId="77777777" w:rsidR="00FB412B" w:rsidRDefault="00FB412B" w:rsidP="00ED7025">
            <w:pPr>
              <w:pStyle w:val="Info"/>
            </w:pPr>
            <w:r>
              <w:t>L[g],L[i]=L[i],L[g]</w:t>
            </w:r>
            <w:r w:rsidR="0085608E">
              <w:t xml:space="preserve"> </w:t>
            </w:r>
            <w:r w:rsidRPr="0085608E">
              <w:rPr>
                <w:color w:val="FF0000"/>
              </w:rPr>
              <w:t xml:space="preserve">#interversion du pivot et du premier </w:t>
            </w:r>
            <w:r w:rsidR="0085608E" w:rsidRPr="0085608E">
              <w:rPr>
                <w:color w:val="FF0000"/>
              </w:rPr>
              <w:t>élément</w:t>
            </w:r>
          </w:p>
        </w:tc>
      </w:tr>
      <w:tr w:rsidR="0085608E" w14:paraId="6224892B" w14:textId="77777777" w:rsidTr="00AE00CE">
        <w:tc>
          <w:tcPr>
            <w:tcW w:w="563" w:type="dxa"/>
            <w:vAlign w:val="center"/>
          </w:tcPr>
          <w:p w14:paraId="25F81B3B" w14:textId="77777777" w:rsidR="0085608E" w:rsidRDefault="0085608E" w:rsidP="00ED7025">
            <w:pPr>
              <w:pStyle w:val="InfoLigne"/>
            </w:pPr>
            <w:r>
              <w:t>6</w:t>
            </w:r>
          </w:p>
        </w:tc>
        <w:tc>
          <w:tcPr>
            <w:tcW w:w="559" w:type="dxa"/>
            <w:vAlign w:val="center"/>
          </w:tcPr>
          <w:p w14:paraId="3A396D8B" w14:textId="77777777" w:rsidR="0085608E" w:rsidRDefault="0085608E" w:rsidP="00ED7025">
            <w:pPr>
              <w:pStyle w:val="Info"/>
            </w:pPr>
          </w:p>
        </w:tc>
        <w:tc>
          <w:tcPr>
            <w:tcW w:w="9052" w:type="dxa"/>
            <w:gridSpan w:val="4"/>
            <w:vAlign w:val="center"/>
          </w:tcPr>
          <w:p w14:paraId="482C2F6F" w14:textId="77777777" w:rsidR="0085608E" w:rsidRDefault="0085608E" w:rsidP="00ED7025">
            <w:pPr>
              <w:pStyle w:val="Info"/>
            </w:pPr>
            <w:r>
              <w:t xml:space="preserve">pivot=L[g] </w:t>
            </w:r>
            <w:r w:rsidRPr="0085608E">
              <w:rPr>
                <w:color w:val="FF0000"/>
              </w:rPr>
              <w:t>#initialisation du curseur</w:t>
            </w:r>
          </w:p>
        </w:tc>
      </w:tr>
      <w:tr w:rsidR="00FB412B" w14:paraId="0937D815" w14:textId="77777777" w:rsidTr="0085608E">
        <w:trPr>
          <w:trHeight w:val="567"/>
        </w:trPr>
        <w:tc>
          <w:tcPr>
            <w:tcW w:w="563" w:type="dxa"/>
            <w:vAlign w:val="center"/>
          </w:tcPr>
          <w:p w14:paraId="2EAF1A47" w14:textId="77777777" w:rsidR="00FB412B" w:rsidRDefault="00FB412B" w:rsidP="00ED7025">
            <w:pPr>
              <w:pStyle w:val="InfoLigne"/>
            </w:pPr>
            <w:r>
              <w:t>7</w:t>
            </w:r>
          </w:p>
        </w:tc>
        <w:tc>
          <w:tcPr>
            <w:tcW w:w="559" w:type="dxa"/>
            <w:vAlign w:val="center"/>
          </w:tcPr>
          <w:p w14:paraId="0E8FDF9A" w14:textId="77777777" w:rsidR="00FB412B" w:rsidRDefault="00FB412B" w:rsidP="00ED7025">
            <w:pPr>
              <w:pStyle w:val="Info"/>
            </w:pPr>
          </w:p>
        </w:tc>
        <w:tc>
          <w:tcPr>
            <w:tcW w:w="559" w:type="dxa"/>
            <w:vAlign w:val="center"/>
          </w:tcPr>
          <w:p w14:paraId="4081C733" w14:textId="77777777" w:rsidR="00FB412B" w:rsidRDefault="00FB412B" w:rsidP="00ED7025">
            <w:pPr>
              <w:pStyle w:val="Info"/>
            </w:pPr>
          </w:p>
        </w:tc>
        <w:tc>
          <w:tcPr>
            <w:tcW w:w="559" w:type="dxa"/>
            <w:vAlign w:val="center"/>
          </w:tcPr>
          <w:p w14:paraId="4DC3C877" w14:textId="77777777" w:rsidR="00FB412B" w:rsidRDefault="00FB412B" w:rsidP="00ED7025">
            <w:pPr>
              <w:pStyle w:val="Info"/>
            </w:pPr>
          </w:p>
        </w:tc>
        <w:tc>
          <w:tcPr>
            <w:tcW w:w="559" w:type="dxa"/>
            <w:vAlign w:val="center"/>
          </w:tcPr>
          <w:p w14:paraId="6AEE6E5F" w14:textId="77777777" w:rsidR="00FB412B" w:rsidRDefault="00FB412B" w:rsidP="00ED7025">
            <w:pPr>
              <w:pStyle w:val="Info"/>
            </w:pPr>
          </w:p>
        </w:tc>
        <w:tc>
          <w:tcPr>
            <w:tcW w:w="7375" w:type="dxa"/>
            <w:vAlign w:val="center"/>
          </w:tcPr>
          <w:p w14:paraId="580D16FD" w14:textId="77777777" w:rsidR="00FB412B" w:rsidRDefault="00FB412B" w:rsidP="00ED7025">
            <w:pPr>
              <w:pStyle w:val="Info"/>
            </w:pPr>
          </w:p>
        </w:tc>
      </w:tr>
      <w:tr w:rsidR="00FB412B" w14:paraId="508C9D3D" w14:textId="77777777" w:rsidTr="0085608E">
        <w:trPr>
          <w:trHeight w:val="567"/>
        </w:trPr>
        <w:tc>
          <w:tcPr>
            <w:tcW w:w="563" w:type="dxa"/>
            <w:vAlign w:val="center"/>
          </w:tcPr>
          <w:p w14:paraId="3E694DE2" w14:textId="77777777" w:rsidR="00FB412B" w:rsidRDefault="00FB412B" w:rsidP="00ED7025">
            <w:pPr>
              <w:pStyle w:val="InfoLigne"/>
            </w:pPr>
            <w:r>
              <w:t>8</w:t>
            </w:r>
          </w:p>
        </w:tc>
        <w:tc>
          <w:tcPr>
            <w:tcW w:w="559" w:type="dxa"/>
            <w:vAlign w:val="center"/>
          </w:tcPr>
          <w:p w14:paraId="68DDB00A" w14:textId="77777777" w:rsidR="00FB412B" w:rsidRDefault="00FB412B" w:rsidP="00ED7025">
            <w:pPr>
              <w:pStyle w:val="Info"/>
            </w:pPr>
          </w:p>
        </w:tc>
        <w:tc>
          <w:tcPr>
            <w:tcW w:w="559" w:type="dxa"/>
            <w:vAlign w:val="center"/>
          </w:tcPr>
          <w:p w14:paraId="1BB760C7" w14:textId="77777777" w:rsidR="00FB412B" w:rsidRDefault="00FB412B" w:rsidP="00ED7025">
            <w:pPr>
              <w:pStyle w:val="Info"/>
            </w:pPr>
          </w:p>
        </w:tc>
        <w:tc>
          <w:tcPr>
            <w:tcW w:w="559" w:type="dxa"/>
            <w:vAlign w:val="center"/>
          </w:tcPr>
          <w:p w14:paraId="65087068" w14:textId="77777777" w:rsidR="00FB412B" w:rsidRDefault="00FB412B" w:rsidP="00ED7025">
            <w:pPr>
              <w:pStyle w:val="Info"/>
            </w:pPr>
          </w:p>
        </w:tc>
        <w:tc>
          <w:tcPr>
            <w:tcW w:w="559" w:type="dxa"/>
            <w:vAlign w:val="center"/>
          </w:tcPr>
          <w:p w14:paraId="0FCD35E1" w14:textId="77777777" w:rsidR="00FB412B" w:rsidRDefault="00FB412B" w:rsidP="00ED7025">
            <w:pPr>
              <w:pStyle w:val="Info"/>
            </w:pPr>
          </w:p>
        </w:tc>
        <w:tc>
          <w:tcPr>
            <w:tcW w:w="7375" w:type="dxa"/>
            <w:vAlign w:val="center"/>
          </w:tcPr>
          <w:p w14:paraId="4E98A206" w14:textId="77777777" w:rsidR="00FB412B" w:rsidRDefault="00FB412B" w:rsidP="00ED7025">
            <w:pPr>
              <w:pStyle w:val="Info"/>
            </w:pPr>
          </w:p>
        </w:tc>
      </w:tr>
      <w:tr w:rsidR="0085608E" w14:paraId="20AF3A4B" w14:textId="77777777" w:rsidTr="0085608E">
        <w:trPr>
          <w:trHeight w:val="567"/>
        </w:trPr>
        <w:tc>
          <w:tcPr>
            <w:tcW w:w="563" w:type="dxa"/>
            <w:vAlign w:val="center"/>
          </w:tcPr>
          <w:p w14:paraId="3D791DED" w14:textId="77777777" w:rsidR="0085608E" w:rsidRDefault="0085608E" w:rsidP="00ED7025">
            <w:pPr>
              <w:pStyle w:val="InfoLigne"/>
            </w:pPr>
            <w:r>
              <w:t>9</w:t>
            </w:r>
          </w:p>
        </w:tc>
        <w:tc>
          <w:tcPr>
            <w:tcW w:w="559" w:type="dxa"/>
            <w:vAlign w:val="center"/>
          </w:tcPr>
          <w:p w14:paraId="6A7DF519" w14:textId="77777777" w:rsidR="0085608E" w:rsidRDefault="0085608E" w:rsidP="00ED7025">
            <w:pPr>
              <w:pStyle w:val="Info"/>
            </w:pPr>
          </w:p>
        </w:tc>
        <w:tc>
          <w:tcPr>
            <w:tcW w:w="559" w:type="dxa"/>
            <w:vAlign w:val="center"/>
          </w:tcPr>
          <w:p w14:paraId="7D309E6A" w14:textId="77777777" w:rsidR="0085608E" w:rsidRDefault="0085608E" w:rsidP="00ED7025">
            <w:pPr>
              <w:pStyle w:val="Info"/>
            </w:pPr>
          </w:p>
        </w:tc>
        <w:tc>
          <w:tcPr>
            <w:tcW w:w="559" w:type="dxa"/>
            <w:vAlign w:val="center"/>
          </w:tcPr>
          <w:p w14:paraId="4D3A3CA5" w14:textId="77777777" w:rsidR="0085608E" w:rsidRDefault="0085608E" w:rsidP="00ED7025">
            <w:pPr>
              <w:pStyle w:val="Info"/>
            </w:pPr>
          </w:p>
        </w:tc>
        <w:tc>
          <w:tcPr>
            <w:tcW w:w="559" w:type="dxa"/>
            <w:vAlign w:val="center"/>
          </w:tcPr>
          <w:p w14:paraId="4E3574C3" w14:textId="77777777" w:rsidR="0085608E" w:rsidRDefault="0085608E" w:rsidP="00ED7025">
            <w:pPr>
              <w:pStyle w:val="Info"/>
            </w:pPr>
          </w:p>
        </w:tc>
        <w:tc>
          <w:tcPr>
            <w:tcW w:w="7375" w:type="dxa"/>
            <w:vAlign w:val="center"/>
          </w:tcPr>
          <w:p w14:paraId="73CD291D" w14:textId="77777777" w:rsidR="0085608E" w:rsidRDefault="0085608E" w:rsidP="00ED7025">
            <w:pPr>
              <w:pStyle w:val="Info"/>
            </w:pPr>
          </w:p>
        </w:tc>
      </w:tr>
      <w:tr w:rsidR="0085608E" w14:paraId="1AB0F242" w14:textId="77777777" w:rsidTr="0085608E">
        <w:trPr>
          <w:trHeight w:val="567"/>
        </w:trPr>
        <w:tc>
          <w:tcPr>
            <w:tcW w:w="563" w:type="dxa"/>
            <w:vAlign w:val="center"/>
          </w:tcPr>
          <w:p w14:paraId="7D5C135A" w14:textId="77777777" w:rsidR="0085608E" w:rsidRDefault="0085608E" w:rsidP="00ED7025">
            <w:pPr>
              <w:pStyle w:val="InfoLigne"/>
            </w:pPr>
            <w:r>
              <w:t>10</w:t>
            </w:r>
          </w:p>
        </w:tc>
        <w:tc>
          <w:tcPr>
            <w:tcW w:w="559" w:type="dxa"/>
            <w:vAlign w:val="center"/>
          </w:tcPr>
          <w:p w14:paraId="505F682B" w14:textId="77777777" w:rsidR="0085608E" w:rsidRDefault="0085608E" w:rsidP="00ED7025">
            <w:pPr>
              <w:pStyle w:val="Info"/>
            </w:pPr>
          </w:p>
        </w:tc>
        <w:tc>
          <w:tcPr>
            <w:tcW w:w="559" w:type="dxa"/>
            <w:vAlign w:val="center"/>
          </w:tcPr>
          <w:p w14:paraId="772C18DA" w14:textId="77777777" w:rsidR="0085608E" w:rsidRDefault="0085608E" w:rsidP="00ED7025">
            <w:pPr>
              <w:pStyle w:val="Info"/>
            </w:pPr>
          </w:p>
        </w:tc>
        <w:tc>
          <w:tcPr>
            <w:tcW w:w="559" w:type="dxa"/>
            <w:vAlign w:val="center"/>
          </w:tcPr>
          <w:p w14:paraId="71C25E3A" w14:textId="77777777" w:rsidR="0085608E" w:rsidRDefault="0085608E" w:rsidP="00ED7025">
            <w:pPr>
              <w:pStyle w:val="Info"/>
            </w:pPr>
          </w:p>
        </w:tc>
        <w:tc>
          <w:tcPr>
            <w:tcW w:w="559" w:type="dxa"/>
            <w:vAlign w:val="center"/>
          </w:tcPr>
          <w:p w14:paraId="48A5BACD" w14:textId="77777777" w:rsidR="0085608E" w:rsidRDefault="0085608E" w:rsidP="00ED7025">
            <w:pPr>
              <w:pStyle w:val="Info"/>
            </w:pPr>
          </w:p>
        </w:tc>
        <w:tc>
          <w:tcPr>
            <w:tcW w:w="7375" w:type="dxa"/>
            <w:vAlign w:val="center"/>
          </w:tcPr>
          <w:p w14:paraId="18FC1B53" w14:textId="77777777" w:rsidR="0085608E" w:rsidRDefault="0085608E" w:rsidP="00ED7025">
            <w:pPr>
              <w:pStyle w:val="Info"/>
            </w:pPr>
          </w:p>
        </w:tc>
      </w:tr>
      <w:tr w:rsidR="0085608E" w14:paraId="4AD1B333" w14:textId="77777777" w:rsidTr="0085608E">
        <w:trPr>
          <w:trHeight w:val="567"/>
        </w:trPr>
        <w:tc>
          <w:tcPr>
            <w:tcW w:w="563" w:type="dxa"/>
            <w:vAlign w:val="center"/>
          </w:tcPr>
          <w:p w14:paraId="114A7CCF" w14:textId="77777777" w:rsidR="0085608E" w:rsidRDefault="0085608E" w:rsidP="00ED7025">
            <w:pPr>
              <w:pStyle w:val="InfoLigne"/>
            </w:pPr>
            <w:r>
              <w:t>11</w:t>
            </w:r>
          </w:p>
        </w:tc>
        <w:tc>
          <w:tcPr>
            <w:tcW w:w="559" w:type="dxa"/>
            <w:vAlign w:val="center"/>
          </w:tcPr>
          <w:p w14:paraId="71A2D8D4" w14:textId="77777777" w:rsidR="0085608E" w:rsidRDefault="0085608E" w:rsidP="00ED7025">
            <w:pPr>
              <w:pStyle w:val="Info"/>
            </w:pPr>
          </w:p>
        </w:tc>
        <w:tc>
          <w:tcPr>
            <w:tcW w:w="559" w:type="dxa"/>
            <w:vAlign w:val="center"/>
          </w:tcPr>
          <w:p w14:paraId="0F652FBC" w14:textId="77777777" w:rsidR="0085608E" w:rsidRDefault="0085608E" w:rsidP="00ED7025">
            <w:pPr>
              <w:pStyle w:val="Info"/>
            </w:pPr>
          </w:p>
        </w:tc>
        <w:tc>
          <w:tcPr>
            <w:tcW w:w="559" w:type="dxa"/>
            <w:vAlign w:val="center"/>
          </w:tcPr>
          <w:p w14:paraId="37E4F65F" w14:textId="77777777" w:rsidR="0085608E" w:rsidRDefault="0085608E" w:rsidP="00ED7025">
            <w:pPr>
              <w:pStyle w:val="Info"/>
            </w:pPr>
          </w:p>
        </w:tc>
        <w:tc>
          <w:tcPr>
            <w:tcW w:w="559" w:type="dxa"/>
            <w:vAlign w:val="center"/>
          </w:tcPr>
          <w:p w14:paraId="65CC6164" w14:textId="77777777" w:rsidR="0085608E" w:rsidRDefault="0085608E" w:rsidP="00ED7025">
            <w:pPr>
              <w:pStyle w:val="Info"/>
            </w:pPr>
          </w:p>
        </w:tc>
        <w:tc>
          <w:tcPr>
            <w:tcW w:w="7375" w:type="dxa"/>
            <w:vAlign w:val="center"/>
          </w:tcPr>
          <w:p w14:paraId="6CC13316" w14:textId="77777777" w:rsidR="0085608E" w:rsidRDefault="0085608E" w:rsidP="00ED7025">
            <w:pPr>
              <w:pStyle w:val="Info"/>
            </w:pPr>
          </w:p>
        </w:tc>
      </w:tr>
      <w:tr w:rsidR="0085608E" w14:paraId="252D8058" w14:textId="77777777" w:rsidTr="0085608E">
        <w:trPr>
          <w:trHeight w:val="567"/>
        </w:trPr>
        <w:tc>
          <w:tcPr>
            <w:tcW w:w="563" w:type="dxa"/>
            <w:vAlign w:val="center"/>
          </w:tcPr>
          <w:p w14:paraId="69D48E0E" w14:textId="77777777" w:rsidR="0085608E" w:rsidRDefault="0085608E" w:rsidP="00ED7025">
            <w:pPr>
              <w:pStyle w:val="InfoLigne"/>
            </w:pPr>
            <w:r>
              <w:t>12</w:t>
            </w:r>
          </w:p>
        </w:tc>
        <w:tc>
          <w:tcPr>
            <w:tcW w:w="559" w:type="dxa"/>
            <w:vAlign w:val="center"/>
          </w:tcPr>
          <w:p w14:paraId="1A5AA9D2" w14:textId="77777777" w:rsidR="0085608E" w:rsidRDefault="0085608E" w:rsidP="00ED7025">
            <w:pPr>
              <w:pStyle w:val="Info"/>
            </w:pPr>
          </w:p>
        </w:tc>
        <w:tc>
          <w:tcPr>
            <w:tcW w:w="559" w:type="dxa"/>
            <w:vAlign w:val="center"/>
          </w:tcPr>
          <w:p w14:paraId="2331A4FF" w14:textId="77777777" w:rsidR="0085608E" w:rsidRDefault="0085608E" w:rsidP="00ED7025">
            <w:pPr>
              <w:pStyle w:val="Info"/>
            </w:pPr>
          </w:p>
        </w:tc>
        <w:tc>
          <w:tcPr>
            <w:tcW w:w="559" w:type="dxa"/>
            <w:vAlign w:val="center"/>
          </w:tcPr>
          <w:p w14:paraId="42939DF5" w14:textId="77777777" w:rsidR="0085608E" w:rsidRDefault="0085608E" w:rsidP="00ED7025">
            <w:pPr>
              <w:pStyle w:val="Info"/>
            </w:pPr>
          </w:p>
        </w:tc>
        <w:tc>
          <w:tcPr>
            <w:tcW w:w="559" w:type="dxa"/>
            <w:vAlign w:val="center"/>
          </w:tcPr>
          <w:p w14:paraId="341F993F" w14:textId="77777777" w:rsidR="0085608E" w:rsidRDefault="0085608E" w:rsidP="00ED7025">
            <w:pPr>
              <w:pStyle w:val="Info"/>
            </w:pPr>
          </w:p>
        </w:tc>
        <w:tc>
          <w:tcPr>
            <w:tcW w:w="7375" w:type="dxa"/>
            <w:vAlign w:val="center"/>
          </w:tcPr>
          <w:p w14:paraId="3B46C62D" w14:textId="77777777" w:rsidR="0085608E" w:rsidRDefault="0085608E" w:rsidP="00ED7025">
            <w:pPr>
              <w:pStyle w:val="Info"/>
            </w:pPr>
          </w:p>
        </w:tc>
      </w:tr>
      <w:tr w:rsidR="0085608E" w14:paraId="4A94B93B" w14:textId="77777777" w:rsidTr="0085608E">
        <w:trPr>
          <w:trHeight w:val="567"/>
        </w:trPr>
        <w:tc>
          <w:tcPr>
            <w:tcW w:w="563" w:type="dxa"/>
            <w:vAlign w:val="center"/>
          </w:tcPr>
          <w:p w14:paraId="5DA17B32" w14:textId="77777777" w:rsidR="0085608E" w:rsidRDefault="0085608E" w:rsidP="00ED7025">
            <w:pPr>
              <w:pStyle w:val="InfoLigne"/>
            </w:pPr>
            <w:r>
              <w:t>13</w:t>
            </w:r>
          </w:p>
        </w:tc>
        <w:tc>
          <w:tcPr>
            <w:tcW w:w="559" w:type="dxa"/>
            <w:vAlign w:val="center"/>
          </w:tcPr>
          <w:p w14:paraId="17001518" w14:textId="77777777" w:rsidR="0085608E" w:rsidRDefault="0085608E" w:rsidP="00ED7025">
            <w:pPr>
              <w:pStyle w:val="Info"/>
            </w:pPr>
          </w:p>
        </w:tc>
        <w:tc>
          <w:tcPr>
            <w:tcW w:w="559" w:type="dxa"/>
            <w:vAlign w:val="center"/>
          </w:tcPr>
          <w:p w14:paraId="7935EAB8" w14:textId="77777777" w:rsidR="0085608E" w:rsidRDefault="0085608E" w:rsidP="00ED7025">
            <w:pPr>
              <w:pStyle w:val="Info"/>
            </w:pPr>
          </w:p>
        </w:tc>
        <w:tc>
          <w:tcPr>
            <w:tcW w:w="559" w:type="dxa"/>
            <w:vAlign w:val="center"/>
          </w:tcPr>
          <w:p w14:paraId="247A8D1B" w14:textId="77777777" w:rsidR="0085608E" w:rsidRDefault="0085608E" w:rsidP="00ED7025">
            <w:pPr>
              <w:pStyle w:val="Info"/>
            </w:pPr>
          </w:p>
        </w:tc>
        <w:tc>
          <w:tcPr>
            <w:tcW w:w="559" w:type="dxa"/>
            <w:vAlign w:val="center"/>
          </w:tcPr>
          <w:p w14:paraId="0C840CD1" w14:textId="77777777" w:rsidR="0085608E" w:rsidRDefault="0085608E" w:rsidP="00ED7025">
            <w:pPr>
              <w:pStyle w:val="Info"/>
            </w:pPr>
          </w:p>
        </w:tc>
        <w:tc>
          <w:tcPr>
            <w:tcW w:w="7375" w:type="dxa"/>
            <w:vAlign w:val="center"/>
          </w:tcPr>
          <w:p w14:paraId="40EC76C2" w14:textId="77777777" w:rsidR="0085608E" w:rsidRDefault="0085608E" w:rsidP="00ED7025">
            <w:pPr>
              <w:pStyle w:val="Info"/>
            </w:pPr>
          </w:p>
        </w:tc>
      </w:tr>
      <w:tr w:rsidR="0085608E" w14:paraId="2A1DC296" w14:textId="77777777" w:rsidTr="0085608E">
        <w:trPr>
          <w:trHeight w:val="567"/>
        </w:trPr>
        <w:tc>
          <w:tcPr>
            <w:tcW w:w="563" w:type="dxa"/>
            <w:vAlign w:val="center"/>
          </w:tcPr>
          <w:p w14:paraId="4692F495" w14:textId="77777777" w:rsidR="0085608E" w:rsidRDefault="0085608E" w:rsidP="00ED7025">
            <w:pPr>
              <w:pStyle w:val="InfoLigne"/>
            </w:pPr>
            <w:r>
              <w:t>14</w:t>
            </w:r>
          </w:p>
        </w:tc>
        <w:tc>
          <w:tcPr>
            <w:tcW w:w="559" w:type="dxa"/>
            <w:vAlign w:val="center"/>
          </w:tcPr>
          <w:p w14:paraId="0EBDE467" w14:textId="77777777" w:rsidR="0085608E" w:rsidRDefault="0085608E" w:rsidP="00ED7025">
            <w:pPr>
              <w:pStyle w:val="Info"/>
            </w:pPr>
          </w:p>
        </w:tc>
        <w:tc>
          <w:tcPr>
            <w:tcW w:w="559" w:type="dxa"/>
            <w:vAlign w:val="center"/>
          </w:tcPr>
          <w:p w14:paraId="25F008F4" w14:textId="77777777" w:rsidR="0085608E" w:rsidRDefault="0085608E" w:rsidP="00ED7025">
            <w:pPr>
              <w:pStyle w:val="Info"/>
            </w:pPr>
          </w:p>
        </w:tc>
        <w:tc>
          <w:tcPr>
            <w:tcW w:w="559" w:type="dxa"/>
            <w:vAlign w:val="center"/>
          </w:tcPr>
          <w:p w14:paraId="049441B3" w14:textId="77777777" w:rsidR="0085608E" w:rsidRDefault="0085608E" w:rsidP="00ED7025">
            <w:pPr>
              <w:pStyle w:val="Info"/>
            </w:pPr>
          </w:p>
        </w:tc>
        <w:tc>
          <w:tcPr>
            <w:tcW w:w="559" w:type="dxa"/>
            <w:vAlign w:val="center"/>
          </w:tcPr>
          <w:p w14:paraId="46A92753" w14:textId="77777777" w:rsidR="0085608E" w:rsidRDefault="0085608E" w:rsidP="00ED7025">
            <w:pPr>
              <w:pStyle w:val="Info"/>
            </w:pPr>
          </w:p>
        </w:tc>
        <w:tc>
          <w:tcPr>
            <w:tcW w:w="7375" w:type="dxa"/>
            <w:vAlign w:val="center"/>
          </w:tcPr>
          <w:p w14:paraId="625676F0" w14:textId="77777777" w:rsidR="0085608E" w:rsidRDefault="0085608E" w:rsidP="00ED7025">
            <w:pPr>
              <w:pStyle w:val="Info"/>
            </w:pPr>
          </w:p>
        </w:tc>
      </w:tr>
      <w:tr w:rsidR="0085608E" w14:paraId="242A4F1D" w14:textId="77777777" w:rsidTr="0085608E">
        <w:trPr>
          <w:trHeight w:val="567"/>
        </w:trPr>
        <w:tc>
          <w:tcPr>
            <w:tcW w:w="563" w:type="dxa"/>
            <w:vAlign w:val="center"/>
          </w:tcPr>
          <w:p w14:paraId="52BEAF76" w14:textId="77777777" w:rsidR="0085608E" w:rsidRDefault="0085608E" w:rsidP="00ED7025">
            <w:pPr>
              <w:pStyle w:val="InfoLigne"/>
            </w:pPr>
            <w:r>
              <w:t>15</w:t>
            </w:r>
          </w:p>
        </w:tc>
        <w:tc>
          <w:tcPr>
            <w:tcW w:w="559" w:type="dxa"/>
            <w:vAlign w:val="center"/>
          </w:tcPr>
          <w:p w14:paraId="785E19D4" w14:textId="77777777" w:rsidR="0085608E" w:rsidRDefault="0085608E" w:rsidP="00ED7025">
            <w:pPr>
              <w:pStyle w:val="Info"/>
            </w:pPr>
          </w:p>
        </w:tc>
        <w:tc>
          <w:tcPr>
            <w:tcW w:w="559" w:type="dxa"/>
            <w:vAlign w:val="center"/>
          </w:tcPr>
          <w:p w14:paraId="4D11E3A9" w14:textId="77777777" w:rsidR="0085608E" w:rsidRDefault="0085608E" w:rsidP="00ED7025">
            <w:pPr>
              <w:pStyle w:val="Info"/>
            </w:pPr>
          </w:p>
        </w:tc>
        <w:tc>
          <w:tcPr>
            <w:tcW w:w="559" w:type="dxa"/>
            <w:vAlign w:val="center"/>
          </w:tcPr>
          <w:p w14:paraId="425797CC" w14:textId="77777777" w:rsidR="0085608E" w:rsidRDefault="0085608E" w:rsidP="00ED7025">
            <w:pPr>
              <w:pStyle w:val="Info"/>
            </w:pPr>
          </w:p>
        </w:tc>
        <w:tc>
          <w:tcPr>
            <w:tcW w:w="559" w:type="dxa"/>
            <w:vAlign w:val="center"/>
          </w:tcPr>
          <w:p w14:paraId="356738F0" w14:textId="77777777" w:rsidR="0085608E" w:rsidRDefault="0085608E" w:rsidP="00ED7025">
            <w:pPr>
              <w:pStyle w:val="Info"/>
            </w:pPr>
          </w:p>
        </w:tc>
        <w:tc>
          <w:tcPr>
            <w:tcW w:w="7375" w:type="dxa"/>
            <w:vAlign w:val="center"/>
          </w:tcPr>
          <w:p w14:paraId="54002222" w14:textId="77777777" w:rsidR="0085608E" w:rsidRDefault="0085608E" w:rsidP="00ED7025">
            <w:pPr>
              <w:pStyle w:val="Info"/>
            </w:pPr>
          </w:p>
        </w:tc>
      </w:tr>
    </w:tbl>
    <w:p w14:paraId="0629E06F" w14:textId="77777777" w:rsidR="00FB412B" w:rsidRDefault="00AD728A" w:rsidP="00AD728A">
      <w:pPr>
        <w:pStyle w:val="Titre2"/>
      </w:pPr>
      <w:r>
        <w:t>Comparaison aux autres méthodes</w:t>
      </w:r>
    </w:p>
    <w:p w14:paraId="0F93AE16" w14:textId="77777777" w:rsidR="00AD728A" w:rsidRDefault="00AD728A" w:rsidP="00AD728A">
      <w:pPr>
        <w:pStyle w:val="QUESTION-TDTP"/>
      </w:pPr>
      <w:r w:rsidRPr="00AD728A">
        <w:t xml:space="preserve">Modifier le code de la fonction </w:t>
      </w:r>
      <w:r w:rsidRPr="00AD728A">
        <w:rPr>
          <w:rStyle w:val="InfoCar"/>
        </w:rPr>
        <w:t>TriRapide</w:t>
      </w:r>
      <w:r w:rsidRPr="00AD728A">
        <w:t xml:space="preserve"> pour qu’elle renvoie également le temps mis pour trier la liste</w:t>
      </w:r>
      <w:r>
        <w:t>.</w:t>
      </w:r>
    </w:p>
    <w:p w14:paraId="2F8A3877" w14:textId="77777777" w:rsidR="006A3C4C" w:rsidRDefault="00AD728A" w:rsidP="00A46124">
      <w:pPr>
        <w:pStyle w:val="QUESTION-TDTP"/>
      </w:pPr>
      <w:r>
        <w:t xml:space="preserve">Ecrire un script qui permet de comparer le temps moyen mis par chaque algorithme pour trier une liste de </w:t>
      </w:r>
      <m:oMath>
        <m:r>
          <w:rPr>
            <w:rFonts w:ascii="Cambria Math" w:hAnsi="Cambria Math"/>
          </w:rPr>
          <m:t>10 000</m:t>
        </m:r>
      </m:oMath>
      <w:r>
        <w:t xml:space="preserve"> entiers.</w:t>
      </w:r>
    </w:p>
    <w:sectPr w:rsidR="006A3C4C" w:rsidSect="008D7C04">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E36B2" w14:textId="77777777" w:rsidR="00CF3490" w:rsidRDefault="00CF3490" w:rsidP="00E034D4">
      <w:r>
        <w:separator/>
      </w:r>
    </w:p>
  </w:endnote>
  <w:endnote w:type="continuationSeparator" w:id="0">
    <w:p w14:paraId="070A1952" w14:textId="77777777" w:rsidR="00CF3490" w:rsidRDefault="00CF3490" w:rsidP="00E03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MU Classical Serif">
    <w:altName w:val="Mongolian Baiti"/>
    <w:charset w:val="00"/>
    <w:family w:val="auto"/>
    <w:pitch w:val="variable"/>
    <w:sig w:usb0="E10002FF" w:usb1="5201E1EB" w:usb2="00020004" w:usb3="00000000" w:csb0="000001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charset w:val="00"/>
    <w:family w:val="auto"/>
    <w:pitch w:val="variable"/>
    <w:sig w:usb0="E10002FF" w:usb1="5201E1EB" w:usb2="00020004"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10 BT">
    <w:panose1 w:val="02070509030505020404"/>
    <w:charset w:val="00"/>
    <w:family w:val="modern"/>
    <w:pitch w:val="fixed"/>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B6B26" w14:textId="77777777" w:rsidR="00092559" w:rsidRDefault="00092559" w:rsidP="008D7C04">
    <w:pPr>
      <w:pStyle w:val="PiedPageTDTP"/>
    </w:pPr>
    <w:r>
      <w:t>Lycée Dumont d'Urville</w:t>
    </w:r>
    <w:r>
      <w:tab/>
    </w:r>
    <w:r w:rsidRPr="00B14C08">
      <w:t xml:space="preserve">Page </w:t>
    </w:r>
    <w:r w:rsidRPr="00B14C08">
      <w:fldChar w:fldCharType="begin"/>
    </w:r>
    <w:r w:rsidRPr="00B14C08">
      <w:instrText>PAGE  \* Arabic  \* MERGEFORMAT</w:instrText>
    </w:r>
    <w:r w:rsidRPr="00B14C08">
      <w:fldChar w:fldCharType="separate"/>
    </w:r>
    <w:r>
      <w:rPr>
        <w:noProof/>
      </w:rPr>
      <w:t>4</w:t>
    </w:r>
    <w:r w:rsidRPr="00B14C08">
      <w:fldChar w:fldCharType="end"/>
    </w:r>
    <w:r w:rsidRPr="00B14C08">
      <w:t xml:space="preserve"> sur </w:t>
    </w:r>
    <w:r w:rsidR="00CF3490">
      <w:fldChar w:fldCharType="begin"/>
    </w:r>
    <w:r w:rsidR="00CF3490">
      <w:instrText>NUMPAGES  \* Arabic  \* MERGEFORMAT</w:instrText>
    </w:r>
    <w:r w:rsidR="00CF3490">
      <w:fldChar w:fldCharType="separate"/>
    </w:r>
    <w:r>
      <w:rPr>
        <w:noProof/>
      </w:rPr>
      <w:t>4</w:t>
    </w:r>
    <w:r w:rsidR="00CF349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E4DD1" w14:textId="77777777" w:rsidR="00092559" w:rsidRDefault="00092559" w:rsidP="00F032D8">
    <w:pPr>
      <w:pStyle w:val="PiedPageTDTP"/>
    </w:pPr>
    <w:r>
      <w:tab/>
    </w:r>
    <w:r w:rsidRPr="00B14C08">
      <w:t xml:space="preserve">Page </w:t>
    </w:r>
    <w:r w:rsidRPr="00B14C08">
      <w:fldChar w:fldCharType="begin"/>
    </w:r>
    <w:r w:rsidRPr="00B14C08">
      <w:instrText>PAGE  \* Arabic  \* MERGEFORMAT</w:instrText>
    </w:r>
    <w:r w:rsidRPr="00B14C08">
      <w:fldChar w:fldCharType="separate"/>
    </w:r>
    <w:r>
      <w:rPr>
        <w:noProof/>
      </w:rPr>
      <w:t>3</w:t>
    </w:r>
    <w:r w:rsidRPr="00B14C08">
      <w:fldChar w:fldCharType="end"/>
    </w:r>
    <w:r w:rsidRPr="00B14C08">
      <w:t xml:space="preserve"> sur </w:t>
    </w:r>
    <w:r w:rsidR="00CF3490">
      <w:fldChar w:fldCharType="begin"/>
    </w:r>
    <w:r w:rsidR="00CF3490">
      <w:instrText>NUMPAGES  \* Arabic  \* MERGEFORMAT</w:instrText>
    </w:r>
    <w:r w:rsidR="00CF3490">
      <w:fldChar w:fldCharType="separate"/>
    </w:r>
    <w:r>
      <w:rPr>
        <w:noProof/>
      </w:rPr>
      <w:t>4</w:t>
    </w:r>
    <w:r w:rsidR="00CF3490">
      <w:rPr>
        <w:noProof/>
      </w:rPr>
      <w:fldChar w:fldCharType="end"/>
    </w:r>
    <w:r>
      <w:tab/>
    </w:r>
    <w:r>
      <w:tab/>
      <w:t xml:space="preserve">Lycée </w:t>
    </w:r>
    <w:r>
      <w:rPr>
        <w:noProof/>
        <w:lang w:eastAsia="fr-FR"/>
      </w:rPr>
      <w:t>Dumont d'Urville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91BCD" w14:textId="357D0099" w:rsidR="00092559" w:rsidRDefault="00CF3490" w:rsidP="00B8516A">
    <w:pPr>
      <w:pStyle w:val="PiedPageTDTP"/>
    </w:pPr>
    <w:hyperlink r:id="rId1" w:history="1">
      <w:r w:rsidR="001D28F4" w:rsidRPr="002C5DB3">
        <w:rPr>
          <w:rStyle w:val="Lienhypertexte"/>
        </w:rPr>
        <w:t>pierre.breteau@</w:t>
      </w:r>
    </w:hyperlink>
    <w:r w:rsidR="001D28F4">
      <w:rPr>
        <w:rStyle w:val="Lienhypertexte"/>
      </w:rPr>
      <w:t>ac-normandie.fr</w:t>
    </w:r>
    <w:r w:rsidR="00092559">
      <w:tab/>
    </w:r>
    <w:hyperlink r:id="rId2" w:history="1">
      <w:r w:rsidR="001D28F4" w:rsidRPr="002C5DB3">
        <w:rPr>
          <w:rStyle w:val="Lienhypertexte"/>
        </w:rPr>
        <w:t>francois.jouaux@ac-normandie.fr</w:t>
      </w:r>
    </w:hyperlink>
    <w:r w:rsidR="00092559">
      <w:tab/>
    </w:r>
    <w:r w:rsidR="00092559">
      <w:rPr>
        <w:noProof/>
      </w:rPr>
      <w:tab/>
    </w:r>
    <w:hyperlink r:id="rId3" w:history="1">
      <w:r w:rsidR="001D28F4" w:rsidRPr="002C5DB3">
        <w:rPr>
          <w:rStyle w:val="Lienhypertexte"/>
          <w:noProof/>
        </w:rPr>
        <w:t>francois.lemeux@ac-normandie.</w:t>
      </w:r>
    </w:hyperlink>
    <w:r w:rsidR="00092559">
      <w:rPr>
        <w:rStyle w:val="Lienhypertexte"/>
        <w:noProof/>
      </w:rPr>
      <w:t>fr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EBD3F" w14:textId="77777777" w:rsidR="00CF3490" w:rsidRDefault="00CF3490" w:rsidP="00E034D4">
      <w:r>
        <w:separator/>
      </w:r>
    </w:p>
  </w:footnote>
  <w:footnote w:type="continuationSeparator" w:id="0">
    <w:p w14:paraId="59C87176" w14:textId="77777777" w:rsidR="00CF3490" w:rsidRDefault="00CF3490" w:rsidP="00E03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3FB5C" w14:textId="794A4926" w:rsidR="00092559" w:rsidRDefault="00092559" w:rsidP="008D7C04">
    <w:pPr>
      <w:pStyle w:val="EnTteTDPaysage"/>
    </w:pPr>
    <w:r>
      <w:t xml:space="preserve">Sciences Industrielles pour l'Ingénieur : </w:t>
    </w:r>
    <w:r w:rsidR="00CF3490">
      <w:fldChar w:fldCharType="begin"/>
    </w:r>
    <w:r w:rsidR="00CF3490">
      <w:instrText xml:space="preserve"> FILENAME   \* MERGEFORM</w:instrText>
    </w:r>
    <w:r w:rsidR="00CF3490">
      <w:instrText xml:space="preserve">AT </w:instrText>
    </w:r>
    <w:r w:rsidR="00CF3490">
      <w:fldChar w:fldCharType="separate"/>
    </w:r>
    <w:r w:rsidR="001D28F4">
      <w:rPr>
        <w:noProof/>
      </w:rPr>
      <w:t>Algorithmes de tri (élèves).docx</w:t>
    </w:r>
    <w:r w:rsidR="00CF3490">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9B716" w14:textId="178CB73D" w:rsidR="00092559" w:rsidRDefault="00092559" w:rsidP="00F76AFD">
    <w:pPr>
      <w:pStyle w:val="EnTte2TDTP"/>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8220"/>
    </w:tblGrid>
    <w:tr w:rsidR="00092559" w14:paraId="40A37D04" w14:textId="77777777" w:rsidTr="00AE1444">
      <w:trPr>
        <w:jc w:val="center"/>
      </w:trPr>
      <w:tc>
        <w:tcPr>
          <w:tcW w:w="1984" w:type="dxa"/>
          <w:vAlign w:val="center"/>
        </w:tcPr>
        <w:p w14:paraId="42073656" w14:textId="77777777" w:rsidR="00092559" w:rsidRDefault="00092559" w:rsidP="00445163">
          <w:pPr>
            <w:pStyle w:val="Centr10"/>
          </w:pPr>
          <w:r>
            <w:rPr>
              <w:noProof/>
              <w:lang w:eastAsia="fr-FR"/>
            </w:rPr>
            <w:drawing>
              <wp:inline distT="0" distB="0" distL="0" distR="0" wp14:anchorId="37A674C2" wp14:editId="07DA1604">
                <wp:extent cx="981341" cy="972000"/>
                <wp:effectExtent l="0" t="0" r="0" b="0"/>
                <wp:docPr id="1" name="Image 1" descr="C:\Users\jouaux\Dropbox\CPGE - PTSI - PT - 2014-2015\logo p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uaux\Dropbox\CPGE - PTSI - PT - 2014-2015\logo pt_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341" cy="972000"/>
                        </a:xfrm>
                        <a:prstGeom prst="rect">
                          <a:avLst/>
                        </a:prstGeom>
                        <a:noFill/>
                        <a:ln>
                          <a:noFill/>
                        </a:ln>
                      </pic:spPr>
                    </pic:pic>
                  </a:graphicData>
                </a:graphic>
              </wp:inline>
            </w:drawing>
          </w:r>
        </w:p>
      </w:tc>
      <w:tc>
        <w:tcPr>
          <w:tcW w:w="8220" w:type="dxa"/>
          <w:vAlign w:val="center"/>
        </w:tcPr>
        <w:p w14:paraId="29BC4787" w14:textId="77777777" w:rsidR="00092559" w:rsidRDefault="00092559" w:rsidP="00445163">
          <w:pPr>
            <w:pStyle w:val="CentrGras14"/>
          </w:pPr>
          <w:r>
            <w:t>Lycée Polyvalent Régional Dumont d'Urville</w:t>
          </w:r>
        </w:p>
        <w:p w14:paraId="3710C80E" w14:textId="77777777" w:rsidR="00092559" w:rsidRDefault="00092559" w:rsidP="00445163">
          <w:pPr>
            <w:pStyle w:val="CentrMajuscule"/>
          </w:pPr>
          <w:r w:rsidRPr="00445163">
            <w:t>Classes</w:t>
          </w:r>
          <w:r>
            <w:t xml:space="preserve"> Préparatoires PTSI / PT</w:t>
          </w:r>
        </w:p>
        <w:p w14:paraId="1EE48A89" w14:textId="37AAE2AA" w:rsidR="00092559" w:rsidRDefault="001D28F4" w:rsidP="00E431EF">
          <w:pPr>
            <w:pStyle w:val="Centr8"/>
          </w:pPr>
          <w:r>
            <w:t>Informatique Pour Tous</w:t>
          </w:r>
        </w:p>
      </w:tc>
    </w:tr>
  </w:tbl>
  <w:p w14:paraId="5AFFD4B9" w14:textId="77777777" w:rsidR="00092559" w:rsidRDefault="00092559" w:rsidP="00352EB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AA57A7"/>
    <w:multiLevelType w:val="multilevel"/>
    <w:tmpl w:val="68A2877A"/>
    <w:lvl w:ilvl="0">
      <w:start w:val="1"/>
      <w:numFmt w:val="decimal"/>
      <w:suff w:val="space"/>
      <w:lvlText w:val="%1."/>
      <w:lvlJc w:val="left"/>
      <w:pPr>
        <w:ind w:left="1134" w:hanging="283"/>
      </w:pPr>
      <w:rPr>
        <w:rFonts w:hint="default"/>
      </w:rPr>
    </w:lvl>
    <w:lvl w:ilvl="1">
      <w:start w:val="1"/>
      <w:numFmt w:val="upperLetter"/>
      <w:lvlRestart w:val="0"/>
      <w:pStyle w:val="PartieTDTP"/>
      <w:suff w:val="space"/>
      <w:lvlText w:val="Partie %2 -"/>
      <w:lvlJc w:val="left"/>
      <w:pPr>
        <w:ind w:left="720" w:hanging="720"/>
      </w:pPr>
      <w:rPr>
        <w:rFonts w:hint="default"/>
      </w:rPr>
    </w:lvl>
    <w:lvl w:ilvl="2">
      <w:start w:val="1"/>
      <w:numFmt w:val="decimal"/>
      <w:lvlRestart w:val="0"/>
      <w:suff w:val="space"/>
      <w:lvlText w:val="Question %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8D8007A"/>
    <w:multiLevelType w:val="hybridMultilevel"/>
    <w:tmpl w:val="08563F36"/>
    <w:lvl w:ilvl="0" w:tplc="06F2ADCC">
      <w:start w:val="1"/>
      <w:numFmt w:val="decimal"/>
      <w:pStyle w:val="SousTitreDbutTDTP"/>
      <w:lvlText w:val="%1."/>
      <w:lvlJc w:val="left"/>
      <w:pPr>
        <w:ind w:left="717" w:hanging="360"/>
      </w:pPr>
      <w:rPr>
        <w:rFonts w:ascii="CMU Classical Serif" w:hAnsi="CMU Classical Serif" w:hint="default"/>
        <w:b/>
        <w:i/>
        <w:caps w:val="0"/>
        <w:strike w:val="0"/>
        <w:dstrike w:val="0"/>
        <w:vanish w:val="0"/>
        <w:sz w:val="20"/>
        <w:u w:val="single"/>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EA512C"/>
    <w:multiLevelType w:val="hybridMultilevel"/>
    <w:tmpl w:val="3696964E"/>
    <w:lvl w:ilvl="0" w:tplc="D2BE6A06">
      <w:start w:val="1"/>
      <w:numFmt w:val="bullet"/>
      <w:pStyle w:val="ListepucesTD"/>
      <w:lvlText w:val=""/>
      <w:lvlJc w:val="left"/>
      <w:pPr>
        <w:ind w:left="1068" w:hanging="360"/>
      </w:pPr>
      <w:rPr>
        <w:rFonts w:ascii="Symbol" w:hAnsi="Symbol" w:hint="default"/>
        <w:color w:val="1F497D"/>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F544761"/>
    <w:multiLevelType w:val="multilevel"/>
    <w:tmpl w:val="7ADA7B1C"/>
    <w:lvl w:ilvl="0">
      <w:start w:val="1"/>
      <w:numFmt w:val="upperLetter"/>
      <w:pStyle w:val="Titre1"/>
      <w:suff w:val="space"/>
      <w:lvlText w:val="Partie %1 :"/>
      <w:lvlJc w:val="left"/>
      <w:pPr>
        <w:ind w:left="360" w:hanging="360"/>
      </w:pPr>
      <w:rPr>
        <w:rFonts w:ascii="CMU Serif" w:hAnsi="CMU Serif" w:hint="default"/>
        <w:b w:val="0"/>
        <w:i w:val="0"/>
        <w:caps w:val="0"/>
        <w:strike w:val="0"/>
        <w:dstrike w:val="0"/>
        <w:vanish w:val="0"/>
        <w:color w:val="auto"/>
        <w:sz w:val="28"/>
        <w:vertAlign w:val="baseline"/>
      </w:rPr>
    </w:lvl>
    <w:lvl w:ilvl="1">
      <w:start w:val="1"/>
      <w:numFmt w:val="decimal"/>
      <w:pStyle w:val="Titre2"/>
      <w:suff w:val="space"/>
      <w:lvlText w:val="%1%2"/>
      <w:lvlJc w:val="left"/>
      <w:pPr>
        <w:ind w:left="720" w:hanging="360"/>
      </w:pPr>
      <w:rPr>
        <w:rFonts w:ascii="CMU Serif" w:hAnsi="CMU Serif" w:hint="default"/>
        <w:b/>
        <w:i/>
        <w:caps w:val="0"/>
        <w:strike w:val="0"/>
        <w:dstrike w:val="0"/>
        <w:vanish w:val="0"/>
        <w:sz w:val="26"/>
        <w:u w:val="none"/>
        <w:vertAlign w:val="baseline"/>
      </w:rPr>
    </w:lvl>
    <w:lvl w:ilvl="2">
      <w:start w:val="1"/>
      <w:numFmt w:val="decimal"/>
      <w:pStyle w:val="Titre3"/>
      <w:suff w:val="space"/>
      <w:lvlText w:val="%1%2.%3"/>
      <w:lvlJc w:val="left"/>
      <w:pPr>
        <w:ind w:left="1080" w:hanging="360"/>
      </w:pPr>
      <w:rPr>
        <w:rFonts w:ascii="CMU Serif" w:hAnsi="CMU Serif" w:hint="default"/>
        <w:b w:val="0"/>
        <w:i w:val="0"/>
        <w:caps w:val="0"/>
        <w:strike w:val="0"/>
        <w:dstrike w:val="0"/>
        <w:vanish w:val="0"/>
        <w:sz w:val="22"/>
        <w:u w:val="none" w:color="000000" w:themeColor="text1"/>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C9D4070"/>
    <w:multiLevelType w:val="hybridMultilevel"/>
    <w:tmpl w:val="7EEA791E"/>
    <w:lvl w:ilvl="0" w:tplc="42D09A1A">
      <w:start w:val="1"/>
      <w:numFmt w:val="decimal"/>
      <w:pStyle w:val="QUESTION-TDTP"/>
      <w:lvlText w:val="Question %1 :"/>
      <w:lvlJc w:val="left"/>
      <w:pPr>
        <w:ind w:left="720" w:hanging="360"/>
      </w:pPr>
      <w:rPr>
        <w:rFonts w:ascii="CMU Serif" w:hAnsi="CMU Serif"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6223B3D"/>
    <w:multiLevelType w:val="hybridMultilevel"/>
    <w:tmpl w:val="708E8800"/>
    <w:lvl w:ilvl="0" w:tplc="08563C2A">
      <w:start w:val="1"/>
      <w:numFmt w:val="upperLetter"/>
      <w:lvlText w:val="Partie %1 :"/>
      <w:lvlJc w:val="left"/>
      <w:pPr>
        <w:ind w:left="720" w:hanging="360"/>
      </w:pPr>
      <w:rPr>
        <w:rFonts w:ascii="CMU Serif" w:hAnsi="CMU Serif" w:hint="default"/>
        <w:b w:val="0"/>
        <w:i w:val="0"/>
        <w:caps w:val="0"/>
        <w:strike w:val="0"/>
        <w:dstrike w:val="0"/>
        <w:vanish w:val="0"/>
        <w:sz w:val="28"/>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2"/>
  </w:num>
  <w:num w:numId="7">
    <w:abstractNumId w:val="4"/>
  </w:num>
  <w:num w:numId="8">
    <w:abstractNumId w:val="5"/>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4"/>
  </w:num>
  <w:num w:numId="14">
    <w:abstractNumId w:val="3"/>
  </w:num>
  <w:num w:numId="15">
    <w:abstractNumId w:val="2"/>
  </w:num>
  <w:num w:numId="16">
    <w:abstractNumId w:val="4"/>
  </w:num>
  <w:num w:numId="17">
    <w:abstractNumId w:val="2"/>
  </w:num>
  <w:num w:numId="18">
    <w:abstractNumId w:val="4"/>
  </w:num>
  <w:num w:numId="19">
    <w:abstractNumId w:val="4"/>
  </w:num>
  <w:num w:numId="20">
    <w:abstractNumId w:val="4"/>
  </w:num>
  <w:num w:numId="21">
    <w:abstractNumId w:val="2"/>
  </w:num>
  <w:num w:numId="22">
    <w:abstractNumId w:val="3"/>
  </w:num>
  <w:num w:numId="23">
    <w:abstractNumId w:val="3"/>
  </w:num>
  <w:num w:numId="24">
    <w:abstractNumId w:val="3"/>
  </w:num>
  <w:num w:numId="25">
    <w:abstractNumId w:val="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124"/>
    <w:rsid w:val="00040B6E"/>
    <w:rsid w:val="0005427D"/>
    <w:rsid w:val="0006398A"/>
    <w:rsid w:val="00075DAA"/>
    <w:rsid w:val="00080D65"/>
    <w:rsid w:val="00092559"/>
    <w:rsid w:val="000962AD"/>
    <w:rsid w:val="000A07B3"/>
    <w:rsid w:val="000A38F8"/>
    <w:rsid w:val="000B35F8"/>
    <w:rsid w:val="000B74BE"/>
    <w:rsid w:val="000D56DF"/>
    <w:rsid w:val="000E00B9"/>
    <w:rsid w:val="00111604"/>
    <w:rsid w:val="00156F46"/>
    <w:rsid w:val="0016741C"/>
    <w:rsid w:val="00177F0D"/>
    <w:rsid w:val="001950B2"/>
    <w:rsid w:val="001A79EC"/>
    <w:rsid w:val="001C10E0"/>
    <w:rsid w:val="001C595E"/>
    <w:rsid w:val="001D02DF"/>
    <w:rsid w:val="001D28F4"/>
    <w:rsid w:val="001F389D"/>
    <w:rsid w:val="00200253"/>
    <w:rsid w:val="00207E35"/>
    <w:rsid w:val="00216FCB"/>
    <w:rsid w:val="002246AE"/>
    <w:rsid w:val="002330DA"/>
    <w:rsid w:val="00245FDC"/>
    <w:rsid w:val="00251825"/>
    <w:rsid w:val="00272F65"/>
    <w:rsid w:val="002A633A"/>
    <w:rsid w:val="002A6E59"/>
    <w:rsid w:val="002B785F"/>
    <w:rsid w:val="002D3A0B"/>
    <w:rsid w:val="002E4829"/>
    <w:rsid w:val="00306A90"/>
    <w:rsid w:val="00314E9B"/>
    <w:rsid w:val="00315CBB"/>
    <w:rsid w:val="00330B85"/>
    <w:rsid w:val="003341C1"/>
    <w:rsid w:val="003345FE"/>
    <w:rsid w:val="00336EA3"/>
    <w:rsid w:val="00352EBF"/>
    <w:rsid w:val="003638FC"/>
    <w:rsid w:val="00366CA0"/>
    <w:rsid w:val="00396C00"/>
    <w:rsid w:val="003A1FC8"/>
    <w:rsid w:val="003C6550"/>
    <w:rsid w:val="003C73D2"/>
    <w:rsid w:val="003D4D66"/>
    <w:rsid w:val="003E5B9A"/>
    <w:rsid w:val="003F3025"/>
    <w:rsid w:val="004060CD"/>
    <w:rsid w:val="00406D6F"/>
    <w:rsid w:val="00424716"/>
    <w:rsid w:val="00425439"/>
    <w:rsid w:val="004268F9"/>
    <w:rsid w:val="0043774F"/>
    <w:rsid w:val="00440CC3"/>
    <w:rsid w:val="00445163"/>
    <w:rsid w:val="00460AB3"/>
    <w:rsid w:val="00465DA2"/>
    <w:rsid w:val="00470280"/>
    <w:rsid w:val="004B116B"/>
    <w:rsid w:val="004C5763"/>
    <w:rsid w:val="004D6C64"/>
    <w:rsid w:val="004E0DDA"/>
    <w:rsid w:val="004E5829"/>
    <w:rsid w:val="004E7FCE"/>
    <w:rsid w:val="004F4785"/>
    <w:rsid w:val="004F5E0A"/>
    <w:rsid w:val="004F79B2"/>
    <w:rsid w:val="0050562A"/>
    <w:rsid w:val="00520492"/>
    <w:rsid w:val="00521F80"/>
    <w:rsid w:val="00531574"/>
    <w:rsid w:val="00534F6F"/>
    <w:rsid w:val="005406B5"/>
    <w:rsid w:val="00542F68"/>
    <w:rsid w:val="00553DBA"/>
    <w:rsid w:val="005564EB"/>
    <w:rsid w:val="00565EB6"/>
    <w:rsid w:val="005901BC"/>
    <w:rsid w:val="00594B73"/>
    <w:rsid w:val="005B1192"/>
    <w:rsid w:val="005C0378"/>
    <w:rsid w:val="005C5141"/>
    <w:rsid w:val="005E1C57"/>
    <w:rsid w:val="005E3904"/>
    <w:rsid w:val="005E539F"/>
    <w:rsid w:val="005F5CFF"/>
    <w:rsid w:val="00603011"/>
    <w:rsid w:val="00624B0B"/>
    <w:rsid w:val="006310EF"/>
    <w:rsid w:val="006523D0"/>
    <w:rsid w:val="00654510"/>
    <w:rsid w:val="00656D41"/>
    <w:rsid w:val="00664B6D"/>
    <w:rsid w:val="00667EE7"/>
    <w:rsid w:val="00691F6A"/>
    <w:rsid w:val="006A08EF"/>
    <w:rsid w:val="006A3C4C"/>
    <w:rsid w:val="006A53BE"/>
    <w:rsid w:val="006B2143"/>
    <w:rsid w:val="006B5B9E"/>
    <w:rsid w:val="006C375E"/>
    <w:rsid w:val="006C726A"/>
    <w:rsid w:val="006E59B2"/>
    <w:rsid w:val="006F72CE"/>
    <w:rsid w:val="007032F3"/>
    <w:rsid w:val="00712023"/>
    <w:rsid w:val="00712818"/>
    <w:rsid w:val="007312BB"/>
    <w:rsid w:val="0074370A"/>
    <w:rsid w:val="00743954"/>
    <w:rsid w:val="00763050"/>
    <w:rsid w:val="00772F74"/>
    <w:rsid w:val="00773383"/>
    <w:rsid w:val="007831C4"/>
    <w:rsid w:val="007B5B0D"/>
    <w:rsid w:val="007B7FE0"/>
    <w:rsid w:val="007C05AB"/>
    <w:rsid w:val="007C4AEF"/>
    <w:rsid w:val="007F7001"/>
    <w:rsid w:val="007F7807"/>
    <w:rsid w:val="008125EA"/>
    <w:rsid w:val="00821801"/>
    <w:rsid w:val="00851B7D"/>
    <w:rsid w:val="0085608E"/>
    <w:rsid w:val="00863094"/>
    <w:rsid w:val="00885CE5"/>
    <w:rsid w:val="008B18D1"/>
    <w:rsid w:val="008B6D7F"/>
    <w:rsid w:val="008C0B61"/>
    <w:rsid w:val="008D47C1"/>
    <w:rsid w:val="008D7C04"/>
    <w:rsid w:val="008F328A"/>
    <w:rsid w:val="00900BD0"/>
    <w:rsid w:val="0091089D"/>
    <w:rsid w:val="00944882"/>
    <w:rsid w:val="00946605"/>
    <w:rsid w:val="00950ABB"/>
    <w:rsid w:val="00956BDC"/>
    <w:rsid w:val="00980F07"/>
    <w:rsid w:val="00984660"/>
    <w:rsid w:val="00990871"/>
    <w:rsid w:val="009A0AF8"/>
    <w:rsid w:val="009A2CD2"/>
    <w:rsid w:val="009B3FD4"/>
    <w:rsid w:val="009E6129"/>
    <w:rsid w:val="009F5474"/>
    <w:rsid w:val="009F5C80"/>
    <w:rsid w:val="00A000D6"/>
    <w:rsid w:val="00A028A1"/>
    <w:rsid w:val="00A217BE"/>
    <w:rsid w:val="00A24069"/>
    <w:rsid w:val="00A267E5"/>
    <w:rsid w:val="00A46027"/>
    <w:rsid w:val="00A46124"/>
    <w:rsid w:val="00A53FA7"/>
    <w:rsid w:val="00A603A2"/>
    <w:rsid w:val="00A65492"/>
    <w:rsid w:val="00A73271"/>
    <w:rsid w:val="00A8280C"/>
    <w:rsid w:val="00A84A34"/>
    <w:rsid w:val="00A85E0A"/>
    <w:rsid w:val="00A91EA6"/>
    <w:rsid w:val="00AB1FFC"/>
    <w:rsid w:val="00AC0703"/>
    <w:rsid w:val="00AD728A"/>
    <w:rsid w:val="00AE1444"/>
    <w:rsid w:val="00AE27FC"/>
    <w:rsid w:val="00AF62ED"/>
    <w:rsid w:val="00AF6398"/>
    <w:rsid w:val="00B003B2"/>
    <w:rsid w:val="00B068C0"/>
    <w:rsid w:val="00B14C08"/>
    <w:rsid w:val="00B2117E"/>
    <w:rsid w:val="00B276CF"/>
    <w:rsid w:val="00B70E52"/>
    <w:rsid w:val="00B82BC5"/>
    <w:rsid w:val="00B83F1B"/>
    <w:rsid w:val="00B8516A"/>
    <w:rsid w:val="00B8589D"/>
    <w:rsid w:val="00B90FF7"/>
    <w:rsid w:val="00BA7BB6"/>
    <w:rsid w:val="00BB54D5"/>
    <w:rsid w:val="00BC2C42"/>
    <w:rsid w:val="00BD1CDE"/>
    <w:rsid w:val="00BD7338"/>
    <w:rsid w:val="00BE5C06"/>
    <w:rsid w:val="00BE6054"/>
    <w:rsid w:val="00C1108C"/>
    <w:rsid w:val="00C31BB0"/>
    <w:rsid w:val="00C56497"/>
    <w:rsid w:val="00C5729C"/>
    <w:rsid w:val="00C60982"/>
    <w:rsid w:val="00C7738B"/>
    <w:rsid w:val="00C830A3"/>
    <w:rsid w:val="00C84720"/>
    <w:rsid w:val="00CD47ED"/>
    <w:rsid w:val="00CE25B9"/>
    <w:rsid w:val="00CE596B"/>
    <w:rsid w:val="00CF3490"/>
    <w:rsid w:val="00CF742B"/>
    <w:rsid w:val="00CF7980"/>
    <w:rsid w:val="00D04E13"/>
    <w:rsid w:val="00D221D1"/>
    <w:rsid w:val="00D412AC"/>
    <w:rsid w:val="00D733BE"/>
    <w:rsid w:val="00D90972"/>
    <w:rsid w:val="00D97259"/>
    <w:rsid w:val="00DA1489"/>
    <w:rsid w:val="00DA63B4"/>
    <w:rsid w:val="00DB0799"/>
    <w:rsid w:val="00DB5296"/>
    <w:rsid w:val="00DB64D9"/>
    <w:rsid w:val="00DB6DB4"/>
    <w:rsid w:val="00DC3C83"/>
    <w:rsid w:val="00DD6707"/>
    <w:rsid w:val="00DE1894"/>
    <w:rsid w:val="00DE391F"/>
    <w:rsid w:val="00DF492B"/>
    <w:rsid w:val="00DF5A87"/>
    <w:rsid w:val="00E034D4"/>
    <w:rsid w:val="00E07C3D"/>
    <w:rsid w:val="00E16B67"/>
    <w:rsid w:val="00E33002"/>
    <w:rsid w:val="00E333FA"/>
    <w:rsid w:val="00E3458D"/>
    <w:rsid w:val="00E37785"/>
    <w:rsid w:val="00E431EF"/>
    <w:rsid w:val="00E45E4B"/>
    <w:rsid w:val="00E51F62"/>
    <w:rsid w:val="00E52AA3"/>
    <w:rsid w:val="00E57F9D"/>
    <w:rsid w:val="00E61AFF"/>
    <w:rsid w:val="00E7488C"/>
    <w:rsid w:val="00E7709F"/>
    <w:rsid w:val="00E82114"/>
    <w:rsid w:val="00E862E7"/>
    <w:rsid w:val="00EA7318"/>
    <w:rsid w:val="00EB60CE"/>
    <w:rsid w:val="00EC1741"/>
    <w:rsid w:val="00ED4F5D"/>
    <w:rsid w:val="00EF74EB"/>
    <w:rsid w:val="00EF79B2"/>
    <w:rsid w:val="00F032D8"/>
    <w:rsid w:val="00F13666"/>
    <w:rsid w:val="00F16B77"/>
    <w:rsid w:val="00F26163"/>
    <w:rsid w:val="00F36A2D"/>
    <w:rsid w:val="00F36FF6"/>
    <w:rsid w:val="00F40A91"/>
    <w:rsid w:val="00F76AFD"/>
    <w:rsid w:val="00FA277F"/>
    <w:rsid w:val="00FB412B"/>
    <w:rsid w:val="00FC0C70"/>
    <w:rsid w:val="00FC0DC2"/>
    <w:rsid w:val="00FC4886"/>
    <w:rsid w:val="00FC5F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D9929"/>
  <w15:docId w15:val="{8FC7DAC1-6940-4B8D-A015-7F87A2D14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Bidi"/>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B9A"/>
    <w:pPr>
      <w:spacing w:after="0" w:line="240" w:lineRule="auto"/>
      <w:contextualSpacing/>
      <w:jc w:val="both"/>
    </w:pPr>
    <w:rPr>
      <w:rFonts w:ascii="Times New Roman" w:hAnsi="Times New Roman"/>
    </w:rPr>
  </w:style>
  <w:style w:type="paragraph" w:styleId="Titre1">
    <w:name w:val="heading 1"/>
    <w:aliases w:val="Titre 1 TDTP"/>
    <w:basedOn w:val="Normal"/>
    <w:next w:val="Normal"/>
    <w:link w:val="Titre1Car"/>
    <w:uiPriority w:val="9"/>
    <w:qFormat/>
    <w:rsid w:val="009B3FD4"/>
    <w:pPr>
      <w:keepNext/>
      <w:keepLines/>
      <w:numPr>
        <w:numId w:val="24"/>
      </w:numPr>
      <w:pBdr>
        <w:top w:val="single" w:sz="4" w:space="1" w:color="auto"/>
        <w:bottom w:val="single" w:sz="4" w:space="1" w:color="auto"/>
      </w:pBdr>
      <w:spacing w:before="120" w:after="240"/>
      <w:outlineLvl w:val="0"/>
    </w:pPr>
    <w:rPr>
      <w:rFonts w:eastAsiaTheme="majorEastAsia" w:cstheme="majorBidi"/>
      <w:bCs/>
      <w:smallCaps/>
      <w:color w:val="000000" w:themeColor="text1"/>
      <w:sz w:val="28"/>
      <w:szCs w:val="28"/>
    </w:rPr>
  </w:style>
  <w:style w:type="paragraph" w:styleId="Titre2">
    <w:name w:val="heading 2"/>
    <w:aliases w:val="Titre 2 TDTP"/>
    <w:basedOn w:val="Normal"/>
    <w:next w:val="Normal"/>
    <w:link w:val="Titre2Car"/>
    <w:uiPriority w:val="9"/>
    <w:unhideWhenUsed/>
    <w:qFormat/>
    <w:rsid w:val="009B3FD4"/>
    <w:pPr>
      <w:keepNext/>
      <w:keepLines/>
      <w:numPr>
        <w:ilvl w:val="1"/>
        <w:numId w:val="24"/>
      </w:numPr>
      <w:outlineLvl w:val="1"/>
    </w:pPr>
    <w:rPr>
      <w:rFonts w:eastAsiaTheme="majorEastAsia" w:cstheme="majorBidi"/>
      <w:b/>
      <w:bCs/>
      <w:sz w:val="26"/>
      <w:szCs w:val="26"/>
    </w:rPr>
  </w:style>
  <w:style w:type="paragraph" w:styleId="Titre3">
    <w:name w:val="heading 3"/>
    <w:aliases w:val="Titre 3 TDTP"/>
    <w:basedOn w:val="Normal"/>
    <w:next w:val="Normal"/>
    <w:link w:val="Titre3Car"/>
    <w:uiPriority w:val="9"/>
    <w:unhideWhenUsed/>
    <w:qFormat/>
    <w:rsid w:val="009B3FD4"/>
    <w:pPr>
      <w:keepNext/>
      <w:keepLines/>
      <w:numPr>
        <w:ilvl w:val="2"/>
        <w:numId w:val="14"/>
      </w:numPr>
      <w:outlineLvl w:val="2"/>
    </w:pPr>
    <w:rPr>
      <w:rFonts w:eastAsiaTheme="majorEastAsia" w:cstheme="majorBidi"/>
      <w:b/>
      <w:bCs/>
      <w:sz w:val="22"/>
    </w:rPr>
  </w:style>
  <w:style w:type="paragraph" w:styleId="Titre4">
    <w:name w:val="heading 4"/>
    <w:aliases w:val="Titre 4 TDTP"/>
    <w:basedOn w:val="Normal"/>
    <w:next w:val="Normal"/>
    <w:link w:val="Titre4Car"/>
    <w:uiPriority w:val="9"/>
    <w:unhideWhenUsed/>
    <w:qFormat/>
    <w:rsid w:val="00DF5A87"/>
    <w:pPr>
      <w:keepNext/>
      <w:keepLines/>
      <w:spacing w:before="60"/>
      <w:contextualSpacing w:val="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F36A2D"/>
    <w:pPr>
      <w:keepNext/>
      <w:keepLines/>
      <w:spacing w:before="200"/>
      <w:outlineLvl w:val="4"/>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34D4"/>
    <w:pPr>
      <w:tabs>
        <w:tab w:val="center" w:pos="4536"/>
        <w:tab w:val="right" w:pos="9072"/>
      </w:tabs>
    </w:pPr>
  </w:style>
  <w:style w:type="character" w:customStyle="1" w:styleId="En-tteCar">
    <w:name w:val="En-tête Car"/>
    <w:basedOn w:val="Policepardfaut"/>
    <w:link w:val="En-tte"/>
    <w:uiPriority w:val="99"/>
    <w:rsid w:val="00E034D4"/>
  </w:style>
  <w:style w:type="paragraph" w:styleId="Pieddepage">
    <w:name w:val="footer"/>
    <w:basedOn w:val="Normal"/>
    <w:link w:val="PieddepageCar"/>
    <w:uiPriority w:val="99"/>
    <w:unhideWhenUsed/>
    <w:rsid w:val="00E034D4"/>
    <w:pPr>
      <w:tabs>
        <w:tab w:val="center" w:pos="4536"/>
        <w:tab w:val="right" w:pos="9072"/>
      </w:tabs>
    </w:pPr>
  </w:style>
  <w:style w:type="character" w:customStyle="1" w:styleId="PieddepageCar">
    <w:name w:val="Pied de page Car"/>
    <w:basedOn w:val="Policepardfaut"/>
    <w:link w:val="Pieddepage"/>
    <w:uiPriority w:val="99"/>
    <w:rsid w:val="00E034D4"/>
  </w:style>
  <w:style w:type="table" w:styleId="Grilledutableau">
    <w:name w:val="Table Grid"/>
    <w:basedOn w:val="TableauNormal"/>
    <w:rsid w:val="00E03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034D4"/>
    <w:rPr>
      <w:rFonts w:ascii="Tahoma" w:hAnsi="Tahoma" w:cs="Tahoma"/>
      <w:sz w:val="16"/>
      <w:szCs w:val="16"/>
    </w:rPr>
  </w:style>
  <w:style w:type="character" w:customStyle="1" w:styleId="TextedebullesCar">
    <w:name w:val="Texte de bulles Car"/>
    <w:basedOn w:val="Policepardfaut"/>
    <w:link w:val="Textedebulles"/>
    <w:uiPriority w:val="99"/>
    <w:semiHidden/>
    <w:rsid w:val="00E034D4"/>
    <w:rPr>
      <w:rFonts w:ascii="Tahoma" w:hAnsi="Tahoma" w:cs="Tahoma"/>
      <w:sz w:val="16"/>
      <w:szCs w:val="16"/>
    </w:rPr>
  </w:style>
  <w:style w:type="paragraph" w:customStyle="1" w:styleId="CentrGras14">
    <w:name w:val="CentréGras14"/>
    <w:basedOn w:val="Normal"/>
    <w:link w:val="CentrGras14Car"/>
    <w:qFormat/>
    <w:rsid w:val="003345FE"/>
    <w:pPr>
      <w:jc w:val="center"/>
    </w:pPr>
    <w:rPr>
      <w:b/>
      <w:sz w:val="28"/>
      <w:szCs w:val="24"/>
    </w:rPr>
  </w:style>
  <w:style w:type="paragraph" w:customStyle="1" w:styleId="Centr10">
    <w:name w:val="Centré10"/>
    <w:basedOn w:val="CentrGras14"/>
    <w:link w:val="Centr10Car"/>
    <w:qFormat/>
    <w:rsid w:val="001950B2"/>
    <w:rPr>
      <w:rFonts w:cs="Times New Roman"/>
      <w:b w:val="0"/>
      <w:sz w:val="20"/>
      <w:szCs w:val="20"/>
    </w:rPr>
  </w:style>
  <w:style w:type="character" w:customStyle="1" w:styleId="CentrGras14Car">
    <w:name w:val="CentréGras14 Car"/>
    <w:basedOn w:val="Policepardfaut"/>
    <w:link w:val="CentrGras14"/>
    <w:rsid w:val="003345FE"/>
    <w:rPr>
      <w:rFonts w:ascii="CMU Classical Serif" w:hAnsi="CMU Classical Serif"/>
      <w:b/>
      <w:sz w:val="28"/>
      <w:szCs w:val="24"/>
    </w:rPr>
  </w:style>
  <w:style w:type="paragraph" w:customStyle="1" w:styleId="DroiteGras12">
    <w:name w:val="DroiteGras12"/>
    <w:basedOn w:val="Normal"/>
    <w:link w:val="DroiteGras12Car"/>
    <w:qFormat/>
    <w:rsid w:val="00DD6707"/>
    <w:pPr>
      <w:jc w:val="right"/>
    </w:pPr>
    <w:rPr>
      <w:rFonts w:ascii="Arial" w:hAnsi="Arial" w:cs="Arial"/>
      <w:b/>
      <w:sz w:val="24"/>
      <w:szCs w:val="24"/>
    </w:rPr>
  </w:style>
  <w:style w:type="character" w:customStyle="1" w:styleId="Centr10Car">
    <w:name w:val="Centré10 Car"/>
    <w:basedOn w:val="CentrGras14Car"/>
    <w:link w:val="Centr10"/>
    <w:rsid w:val="001950B2"/>
    <w:rPr>
      <w:rFonts w:ascii="Times New Roman" w:hAnsi="Times New Roman" w:cs="Times New Roman"/>
      <w:b w:val="0"/>
      <w:sz w:val="20"/>
      <w:szCs w:val="20"/>
    </w:rPr>
  </w:style>
  <w:style w:type="paragraph" w:customStyle="1" w:styleId="PiedPageTDTP">
    <w:name w:val="PiedPageTDTP"/>
    <w:basedOn w:val="Pieddepage"/>
    <w:link w:val="PiedPageTDTPCar"/>
    <w:qFormat/>
    <w:rsid w:val="00336EA3"/>
    <w:pPr>
      <w:pBdr>
        <w:top w:val="single" w:sz="4" w:space="1" w:color="auto"/>
      </w:pBdr>
      <w:tabs>
        <w:tab w:val="clear" w:pos="4536"/>
        <w:tab w:val="clear" w:pos="9072"/>
        <w:tab w:val="center" w:pos="5103"/>
        <w:tab w:val="center" w:pos="6946"/>
        <w:tab w:val="right" w:pos="10206"/>
        <w:tab w:val="right" w:pos="14459"/>
      </w:tabs>
    </w:pPr>
  </w:style>
  <w:style w:type="character" w:customStyle="1" w:styleId="DroiteGras12Car">
    <w:name w:val="DroiteGras12 Car"/>
    <w:basedOn w:val="Policepardfaut"/>
    <w:link w:val="DroiteGras12"/>
    <w:rsid w:val="00DD6707"/>
    <w:rPr>
      <w:rFonts w:ascii="Arial" w:hAnsi="Arial" w:cs="Arial"/>
      <w:b/>
      <w:sz w:val="24"/>
      <w:szCs w:val="24"/>
    </w:rPr>
  </w:style>
  <w:style w:type="paragraph" w:customStyle="1" w:styleId="TitreTDTP">
    <w:name w:val="Titre TDTP"/>
    <w:basedOn w:val="Normal"/>
    <w:next w:val="Normal"/>
    <w:link w:val="TitreTDTPCar"/>
    <w:qFormat/>
    <w:rsid w:val="00A24069"/>
    <w:pPr>
      <w:pBdr>
        <w:bottom w:val="single" w:sz="4" w:space="1" w:color="auto"/>
      </w:pBdr>
      <w:spacing w:after="480"/>
      <w:jc w:val="left"/>
    </w:pPr>
    <w:rPr>
      <w:smallCaps/>
      <w:sz w:val="40"/>
    </w:rPr>
  </w:style>
  <w:style w:type="character" w:customStyle="1" w:styleId="PiedPageTDTPCar">
    <w:name w:val="PiedPageTDTP Car"/>
    <w:basedOn w:val="PieddepageCar"/>
    <w:link w:val="PiedPageTDTP"/>
    <w:rsid w:val="00336EA3"/>
    <w:rPr>
      <w:rFonts w:ascii="Times New Roman" w:hAnsi="Times New Roman"/>
      <w:sz w:val="20"/>
    </w:rPr>
  </w:style>
  <w:style w:type="paragraph" w:customStyle="1" w:styleId="ProblmatiqueTDTP">
    <w:name w:val="ProblématiqueTDTP"/>
    <w:basedOn w:val="Normal"/>
    <w:next w:val="Normal"/>
    <w:link w:val="ProblmatiqueTDTPCar"/>
    <w:qFormat/>
    <w:rsid w:val="00DF492B"/>
    <w:rPr>
      <w:b/>
      <w:i/>
      <w:sz w:val="24"/>
      <w:u w:val="single"/>
    </w:rPr>
  </w:style>
  <w:style w:type="character" w:customStyle="1" w:styleId="TitreTDTPCar">
    <w:name w:val="Titre TDTP Car"/>
    <w:basedOn w:val="Policepardfaut"/>
    <w:link w:val="TitreTDTP"/>
    <w:rsid w:val="00A24069"/>
    <w:rPr>
      <w:rFonts w:ascii="Times New Roman" w:hAnsi="Times New Roman"/>
      <w:smallCaps/>
      <w:sz w:val="40"/>
    </w:rPr>
  </w:style>
  <w:style w:type="paragraph" w:customStyle="1" w:styleId="DescriProblmatiqueTDTP">
    <w:name w:val="DescriProblématiqueTDTP"/>
    <w:basedOn w:val="Normal"/>
    <w:link w:val="DescriProblmatiqueTDTPCar"/>
    <w:qFormat/>
    <w:rsid w:val="006E59B2"/>
    <w:rPr>
      <w:i/>
    </w:rPr>
  </w:style>
  <w:style w:type="character" w:customStyle="1" w:styleId="ProblmatiqueTDTPCar">
    <w:name w:val="ProblématiqueTDTP Car"/>
    <w:basedOn w:val="Policepardfaut"/>
    <w:link w:val="ProblmatiqueTDTP"/>
    <w:rsid w:val="00DF492B"/>
    <w:rPr>
      <w:rFonts w:ascii="Times New Roman" w:hAnsi="Times New Roman"/>
      <w:b/>
      <w:i/>
      <w:sz w:val="24"/>
      <w:u w:val="single"/>
    </w:rPr>
  </w:style>
  <w:style w:type="paragraph" w:customStyle="1" w:styleId="QUESTION-TDTP">
    <w:name w:val="QUESTION-TDTP"/>
    <w:basedOn w:val="Normal"/>
    <w:next w:val="Normal"/>
    <w:link w:val="QUESTION-TDTPCar"/>
    <w:qFormat/>
    <w:rsid w:val="00111604"/>
    <w:pPr>
      <w:numPr>
        <w:numId w:val="7"/>
      </w:numPr>
      <w:pBdr>
        <w:left w:val="single" w:sz="18" w:space="4" w:color="auto"/>
      </w:pBdr>
      <w:spacing w:after="60"/>
      <w:ind w:left="1134" w:hanging="1134"/>
      <w:contextualSpacing w:val="0"/>
      <w:jc w:val="left"/>
    </w:pPr>
  </w:style>
  <w:style w:type="character" w:customStyle="1" w:styleId="DescriProblmatiqueTDTPCar">
    <w:name w:val="DescriProblématiqueTDTP Car"/>
    <w:basedOn w:val="Policepardfaut"/>
    <w:link w:val="DescriProblmatiqueTDTP"/>
    <w:rsid w:val="006E59B2"/>
    <w:rPr>
      <w:rFonts w:ascii="Times New Roman" w:hAnsi="Times New Roman"/>
      <w:i/>
      <w:sz w:val="20"/>
    </w:rPr>
  </w:style>
  <w:style w:type="paragraph" w:customStyle="1" w:styleId="PartieTDTP">
    <w:name w:val="Partie TDTP"/>
    <w:basedOn w:val="Normal"/>
    <w:next w:val="Normal"/>
    <w:link w:val="PartieTDTPCar"/>
    <w:rsid w:val="003341C1"/>
    <w:pPr>
      <w:numPr>
        <w:ilvl w:val="1"/>
        <w:numId w:val="5"/>
      </w:numPr>
      <w:shd w:val="clear" w:color="auto" w:fill="365F91"/>
      <w:spacing w:before="120" w:after="120"/>
    </w:pPr>
    <w:rPr>
      <w:rFonts w:asciiTheme="majorHAnsi" w:hAnsiTheme="majorHAnsi"/>
      <w:b/>
      <w:smallCaps/>
      <w:color w:val="FFFFFF" w:themeColor="background1"/>
      <w:sz w:val="32"/>
    </w:rPr>
  </w:style>
  <w:style w:type="character" w:customStyle="1" w:styleId="QUESTION-TDTPCar">
    <w:name w:val="QUESTION-TDTP Car"/>
    <w:basedOn w:val="Policepardfaut"/>
    <w:link w:val="QUESTION-TDTP"/>
    <w:rsid w:val="00111604"/>
    <w:rPr>
      <w:rFonts w:ascii="Times New Roman" w:hAnsi="Times New Roman"/>
    </w:rPr>
  </w:style>
  <w:style w:type="paragraph" w:customStyle="1" w:styleId="TitreDbutTDTP">
    <w:name w:val="TitreDébutTDTP"/>
    <w:basedOn w:val="Normal"/>
    <w:next w:val="Normal"/>
    <w:link w:val="TitreDbutTDTPCar"/>
    <w:qFormat/>
    <w:rsid w:val="004E0DDA"/>
    <w:rPr>
      <w:b/>
      <w:i/>
      <w:smallCaps/>
      <w:sz w:val="24"/>
    </w:rPr>
  </w:style>
  <w:style w:type="character" w:customStyle="1" w:styleId="PartieTDTPCar">
    <w:name w:val="Partie TDTP Car"/>
    <w:basedOn w:val="Policepardfaut"/>
    <w:link w:val="PartieTDTP"/>
    <w:rsid w:val="000D56DF"/>
    <w:rPr>
      <w:rFonts w:asciiTheme="majorHAnsi" w:hAnsiTheme="majorHAnsi"/>
      <w:b/>
      <w:smallCaps/>
      <w:color w:val="FFFFFF" w:themeColor="background1"/>
      <w:sz w:val="32"/>
      <w:shd w:val="clear" w:color="auto" w:fill="365F91"/>
    </w:rPr>
  </w:style>
  <w:style w:type="paragraph" w:customStyle="1" w:styleId="RponseTDTP">
    <w:name w:val="RéponseTDTP"/>
    <w:basedOn w:val="Normal"/>
    <w:link w:val="RponseTDTPCar"/>
    <w:qFormat/>
    <w:rsid w:val="005564EB"/>
    <w:rPr>
      <w:color w:val="FF0000"/>
    </w:rPr>
  </w:style>
  <w:style w:type="character" w:customStyle="1" w:styleId="TitreDbutTDTPCar">
    <w:name w:val="TitreDébutTDTP Car"/>
    <w:basedOn w:val="Policepardfaut"/>
    <w:link w:val="TitreDbutTDTP"/>
    <w:rsid w:val="004E0DDA"/>
    <w:rPr>
      <w:rFonts w:ascii="CMU Classical Serif" w:hAnsi="CMU Classical Serif"/>
      <w:b/>
      <w:i/>
      <w:smallCaps/>
      <w:sz w:val="24"/>
    </w:rPr>
  </w:style>
  <w:style w:type="character" w:customStyle="1" w:styleId="RponseTDTPCar">
    <w:name w:val="RéponseTDTP Car"/>
    <w:basedOn w:val="Policepardfaut"/>
    <w:link w:val="RponseTDTP"/>
    <w:rsid w:val="005564EB"/>
    <w:rPr>
      <w:rFonts w:ascii="Times New Roman" w:hAnsi="Times New Roman"/>
      <w:color w:val="FF0000"/>
      <w:sz w:val="20"/>
    </w:rPr>
  </w:style>
  <w:style w:type="paragraph" w:customStyle="1" w:styleId="GaucheGrasTDTP">
    <w:name w:val="GaucheGrasTDTP"/>
    <w:basedOn w:val="Normal"/>
    <w:link w:val="GaucheGrasTDTPCar"/>
    <w:qFormat/>
    <w:rsid w:val="00200253"/>
    <w:rPr>
      <w:b/>
      <w:sz w:val="24"/>
    </w:rPr>
  </w:style>
  <w:style w:type="character" w:customStyle="1" w:styleId="GaucheGrasTDTPCar">
    <w:name w:val="GaucheGrasTDTP Car"/>
    <w:basedOn w:val="Policepardfaut"/>
    <w:link w:val="GaucheGrasTDTP"/>
    <w:rsid w:val="00200253"/>
    <w:rPr>
      <w:rFonts w:ascii="CMU Classical Serif" w:hAnsi="CMU Classical Serif"/>
      <w:b/>
      <w:sz w:val="24"/>
    </w:rPr>
  </w:style>
  <w:style w:type="paragraph" w:customStyle="1" w:styleId="EnTte2TDTP">
    <w:name w:val="EnTête2TDTP"/>
    <w:basedOn w:val="En-tte"/>
    <w:link w:val="EnTte2TDTPCar"/>
    <w:autoRedefine/>
    <w:qFormat/>
    <w:rsid w:val="00336EA3"/>
    <w:pPr>
      <w:pBdr>
        <w:bottom w:val="single" w:sz="4" w:space="1" w:color="auto"/>
      </w:pBdr>
      <w:tabs>
        <w:tab w:val="clear" w:pos="4536"/>
        <w:tab w:val="clear" w:pos="9072"/>
        <w:tab w:val="right" w:pos="10206"/>
        <w:tab w:val="right" w:pos="14459"/>
      </w:tabs>
    </w:pPr>
  </w:style>
  <w:style w:type="character" w:customStyle="1" w:styleId="EnTte2TDTPCar">
    <w:name w:val="EnTête2TDTP Car"/>
    <w:basedOn w:val="En-tteCar"/>
    <w:link w:val="EnTte2TDTP"/>
    <w:rsid w:val="00336EA3"/>
    <w:rPr>
      <w:rFonts w:ascii="Times New Roman" w:hAnsi="Times New Roman"/>
      <w:sz w:val="20"/>
    </w:rPr>
  </w:style>
  <w:style w:type="paragraph" w:customStyle="1" w:styleId="EnTteTDPaysage">
    <w:name w:val="EnTête TD Paysage"/>
    <w:basedOn w:val="EnTte2TDTP"/>
    <w:link w:val="EnTteTDPaysageCar"/>
    <w:qFormat/>
    <w:rsid w:val="006310EF"/>
  </w:style>
  <w:style w:type="character" w:customStyle="1" w:styleId="EnTteTDPaysageCar">
    <w:name w:val="EnTête TD Paysage Car"/>
    <w:basedOn w:val="EnTte2TDTPCar"/>
    <w:link w:val="EnTteTDPaysage"/>
    <w:rsid w:val="006310EF"/>
    <w:rPr>
      <w:rFonts w:ascii="Times New Roman" w:hAnsi="Times New Roman"/>
      <w:sz w:val="20"/>
    </w:rPr>
  </w:style>
  <w:style w:type="paragraph" w:styleId="Lgende">
    <w:name w:val="caption"/>
    <w:basedOn w:val="Normal"/>
    <w:uiPriority w:val="35"/>
    <w:unhideWhenUsed/>
    <w:qFormat/>
    <w:rsid w:val="00BD1CDE"/>
    <w:pPr>
      <w:jc w:val="center"/>
    </w:pPr>
    <w:rPr>
      <w:b/>
      <w:bCs/>
      <w:i/>
      <w:color w:val="7F7F7F" w:themeColor="text1" w:themeTint="80"/>
      <w:sz w:val="18"/>
      <w:szCs w:val="18"/>
    </w:rPr>
  </w:style>
  <w:style w:type="paragraph" w:customStyle="1" w:styleId="CentrMajuscule">
    <w:name w:val="CentréMajuscule"/>
    <w:basedOn w:val="Normal"/>
    <w:link w:val="CentrMajusculeCar"/>
    <w:autoRedefine/>
    <w:qFormat/>
    <w:rsid w:val="004F79B2"/>
    <w:pPr>
      <w:spacing w:line="252" w:lineRule="auto"/>
      <w:jc w:val="center"/>
    </w:pPr>
    <w:rPr>
      <w:rFonts w:eastAsia="Times New Roman" w:cs="Times New Roman"/>
      <w:smallCaps/>
      <w:szCs w:val="24"/>
      <w:lang w:eastAsia="fr-FR"/>
    </w:rPr>
  </w:style>
  <w:style w:type="character" w:customStyle="1" w:styleId="CentrMajusculeCar">
    <w:name w:val="CentréMajuscule Car"/>
    <w:basedOn w:val="Policepardfaut"/>
    <w:link w:val="CentrMajuscule"/>
    <w:rsid w:val="004F79B2"/>
    <w:rPr>
      <w:rFonts w:ascii="Times New Roman" w:eastAsia="Times New Roman" w:hAnsi="Times New Roman" w:cs="Times New Roman"/>
      <w:smallCaps/>
      <w:szCs w:val="24"/>
      <w:lang w:eastAsia="fr-FR"/>
    </w:rPr>
  </w:style>
  <w:style w:type="character" w:styleId="Lienhypertexte">
    <w:name w:val="Hyperlink"/>
    <w:basedOn w:val="Policepardfaut"/>
    <w:uiPriority w:val="99"/>
    <w:unhideWhenUsed/>
    <w:rsid w:val="00E333FA"/>
    <w:rPr>
      <w:color w:val="0000FF" w:themeColor="hyperlink"/>
      <w:u w:val="single"/>
    </w:rPr>
  </w:style>
  <w:style w:type="paragraph" w:customStyle="1" w:styleId="Normalgrasbleu">
    <w:name w:val="Normal gras bleu"/>
    <w:basedOn w:val="Normal"/>
    <w:link w:val="NormalgrasbleuCar"/>
    <w:qFormat/>
    <w:rsid w:val="00B003B2"/>
    <w:rPr>
      <w:b/>
      <w:color w:val="365F91" w:themeColor="accent1" w:themeShade="BF"/>
    </w:rPr>
  </w:style>
  <w:style w:type="character" w:customStyle="1" w:styleId="NormalgrasbleuCar">
    <w:name w:val="Normal gras bleu Car"/>
    <w:basedOn w:val="Policepardfaut"/>
    <w:link w:val="Normalgrasbleu"/>
    <w:rsid w:val="00B003B2"/>
    <w:rPr>
      <w:rFonts w:ascii="Times New Roman" w:hAnsi="Times New Roman"/>
      <w:b/>
      <w:color w:val="365F91" w:themeColor="accent1" w:themeShade="BF"/>
    </w:rPr>
  </w:style>
  <w:style w:type="character" w:customStyle="1" w:styleId="Titre1Car">
    <w:name w:val="Titre 1 Car"/>
    <w:aliases w:val="Titre 1 TDTP Car"/>
    <w:basedOn w:val="Policepardfaut"/>
    <w:link w:val="Titre1"/>
    <w:uiPriority w:val="9"/>
    <w:rsid w:val="009B3FD4"/>
    <w:rPr>
      <w:rFonts w:ascii="Times New Roman" w:eastAsiaTheme="majorEastAsia" w:hAnsi="Times New Roman" w:cstheme="majorBidi"/>
      <w:bCs/>
      <w:smallCaps/>
      <w:color w:val="000000" w:themeColor="text1"/>
      <w:sz w:val="28"/>
      <w:szCs w:val="28"/>
    </w:rPr>
  </w:style>
  <w:style w:type="character" w:customStyle="1" w:styleId="Titre3Car">
    <w:name w:val="Titre 3 Car"/>
    <w:aliases w:val="Titre 3 TDTP Car"/>
    <w:basedOn w:val="Policepardfaut"/>
    <w:link w:val="Titre3"/>
    <w:uiPriority w:val="9"/>
    <w:rsid w:val="009B3FD4"/>
    <w:rPr>
      <w:rFonts w:ascii="Times New Roman" w:eastAsiaTheme="majorEastAsia" w:hAnsi="Times New Roman" w:cstheme="majorBidi"/>
      <w:b/>
      <w:bCs/>
      <w:sz w:val="22"/>
    </w:rPr>
  </w:style>
  <w:style w:type="paragraph" w:customStyle="1" w:styleId="ListepucesTD">
    <w:name w:val="Liste à puces TD"/>
    <w:basedOn w:val="Paragraphedeliste"/>
    <w:autoRedefine/>
    <w:qFormat/>
    <w:rsid w:val="00542F68"/>
    <w:pPr>
      <w:numPr>
        <w:numId w:val="26"/>
      </w:numPr>
      <w:jc w:val="left"/>
    </w:pPr>
  </w:style>
  <w:style w:type="paragraph" w:styleId="Paragraphedeliste">
    <w:name w:val="List Paragraph"/>
    <w:basedOn w:val="Normal"/>
    <w:uiPriority w:val="34"/>
    <w:qFormat/>
    <w:rsid w:val="006A08EF"/>
    <w:pPr>
      <w:ind w:left="720"/>
    </w:pPr>
  </w:style>
  <w:style w:type="paragraph" w:styleId="Titre">
    <w:name w:val="Title"/>
    <w:basedOn w:val="Normal"/>
    <w:next w:val="Normal"/>
    <w:link w:val="TitreCar"/>
    <w:uiPriority w:val="10"/>
    <w:qFormat/>
    <w:rsid w:val="0091089D"/>
    <w:pPr>
      <w:pBdr>
        <w:bottom w:val="single" w:sz="8" w:space="4" w:color="4F81BD" w:themeColor="accent1"/>
      </w:pBdr>
      <w:spacing w:after="300"/>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1089D"/>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aliases w:val="Titre 2 TDTP Car"/>
    <w:basedOn w:val="Policepardfaut"/>
    <w:link w:val="Titre2"/>
    <w:uiPriority w:val="9"/>
    <w:rsid w:val="009B3FD4"/>
    <w:rPr>
      <w:rFonts w:ascii="Times New Roman" w:eastAsiaTheme="majorEastAsia" w:hAnsi="Times New Roman" w:cstheme="majorBidi"/>
      <w:b/>
      <w:bCs/>
      <w:sz w:val="26"/>
      <w:szCs w:val="26"/>
    </w:rPr>
  </w:style>
  <w:style w:type="character" w:customStyle="1" w:styleId="Titre4Car">
    <w:name w:val="Titre 4 Car"/>
    <w:aliases w:val="Titre 4 TDTP Car"/>
    <w:basedOn w:val="Policepardfaut"/>
    <w:link w:val="Titre4"/>
    <w:uiPriority w:val="9"/>
    <w:rsid w:val="00DF5A87"/>
    <w:rPr>
      <w:rFonts w:ascii="Times New Roman" w:eastAsiaTheme="majorEastAsia" w:hAnsi="Times New Roman" w:cstheme="majorBidi"/>
      <w:b/>
      <w:bCs/>
      <w:i/>
      <w:iCs/>
    </w:rPr>
  </w:style>
  <w:style w:type="paragraph" w:customStyle="1" w:styleId="SousTitreDbutTDTP">
    <w:name w:val="SousTitreDébutTDTP"/>
    <w:basedOn w:val="Normal"/>
    <w:next w:val="Normal"/>
    <w:link w:val="SousTitreDbutTDTPCar"/>
    <w:qFormat/>
    <w:rsid w:val="00EC1741"/>
    <w:pPr>
      <w:numPr>
        <w:numId w:val="11"/>
      </w:numPr>
      <w:spacing w:after="60"/>
      <w:ind w:left="357" w:firstLine="0"/>
      <w:jc w:val="left"/>
    </w:pPr>
    <w:rPr>
      <w:b/>
      <w:u w:val="single"/>
    </w:rPr>
  </w:style>
  <w:style w:type="character" w:customStyle="1" w:styleId="SousTitreDbutTDTPCar">
    <w:name w:val="SousTitreDébutTDTP Car"/>
    <w:basedOn w:val="Policepardfaut"/>
    <w:link w:val="SousTitreDbutTDTP"/>
    <w:rsid w:val="00EC1741"/>
    <w:rPr>
      <w:rFonts w:ascii="CMU Classical Serif" w:hAnsi="CMU Classical Serif"/>
      <w:b/>
      <w:u w:val="single"/>
    </w:rPr>
  </w:style>
  <w:style w:type="paragraph" w:customStyle="1" w:styleId="Centr8">
    <w:name w:val="Centré8"/>
    <w:basedOn w:val="Centr10"/>
    <w:link w:val="Centr8Car"/>
    <w:qFormat/>
    <w:rsid w:val="00667EE7"/>
    <w:rPr>
      <w:sz w:val="16"/>
    </w:rPr>
  </w:style>
  <w:style w:type="character" w:customStyle="1" w:styleId="Centr8Car">
    <w:name w:val="Centré8 Car"/>
    <w:basedOn w:val="Centr10Car"/>
    <w:link w:val="Centr8"/>
    <w:rsid w:val="00667EE7"/>
    <w:rPr>
      <w:rFonts w:ascii="CMU Classical Serif" w:hAnsi="CMU Classical Serif" w:cs="Times New Roman"/>
      <w:b w:val="0"/>
      <w:sz w:val="16"/>
      <w:szCs w:val="20"/>
    </w:rPr>
  </w:style>
  <w:style w:type="paragraph" w:customStyle="1" w:styleId="CentrGrasRouge">
    <w:name w:val="CentréGrasRouge"/>
    <w:basedOn w:val="CentrGras14"/>
    <w:link w:val="CentrGrasRougeCar"/>
    <w:qFormat/>
    <w:rsid w:val="00EB60CE"/>
    <w:rPr>
      <w:noProof/>
      <w:color w:val="FF0000"/>
    </w:rPr>
  </w:style>
  <w:style w:type="character" w:customStyle="1" w:styleId="CentrGrasRougeCar">
    <w:name w:val="CentréGrasRouge Car"/>
    <w:basedOn w:val="CentrGras14Car"/>
    <w:link w:val="CentrGrasRouge"/>
    <w:rsid w:val="00EB60CE"/>
    <w:rPr>
      <w:rFonts w:ascii="Times New Roman" w:hAnsi="Times New Roman"/>
      <w:b/>
      <w:noProof/>
      <w:color w:val="FF0000"/>
      <w:sz w:val="28"/>
      <w:szCs w:val="24"/>
    </w:rPr>
  </w:style>
  <w:style w:type="paragraph" w:customStyle="1" w:styleId="CentrGrasVert">
    <w:name w:val="CentréGrasVert"/>
    <w:basedOn w:val="CentrGras14"/>
    <w:link w:val="CentrGrasVertCar"/>
    <w:qFormat/>
    <w:rsid w:val="00EB60CE"/>
    <w:rPr>
      <w:color w:val="00B050"/>
    </w:rPr>
  </w:style>
  <w:style w:type="character" w:customStyle="1" w:styleId="CentrGrasVertCar">
    <w:name w:val="CentréGrasVert Car"/>
    <w:basedOn w:val="CentrGras14Car"/>
    <w:link w:val="CentrGrasVert"/>
    <w:rsid w:val="00EB60CE"/>
    <w:rPr>
      <w:rFonts w:ascii="Times New Roman" w:hAnsi="Times New Roman"/>
      <w:b/>
      <w:color w:val="00B050"/>
      <w:sz w:val="28"/>
      <w:szCs w:val="24"/>
    </w:rPr>
  </w:style>
  <w:style w:type="paragraph" w:styleId="En-ttedetabledesmatires">
    <w:name w:val="TOC Heading"/>
    <w:basedOn w:val="Titre1"/>
    <w:next w:val="Normal"/>
    <w:uiPriority w:val="39"/>
    <w:semiHidden/>
    <w:unhideWhenUsed/>
    <w:qFormat/>
    <w:rsid w:val="00565EB6"/>
    <w:pPr>
      <w:numPr>
        <w:numId w:val="0"/>
      </w:numPr>
      <w:pBdr>
        <w:top w:val="none" w:sz="0" w:space="0" w:color="auto"/>
        <w:bottom w:val="none" w:sz="0" w:space="0" w:color="auto"/>
      </w:pBdr>
      <w:spacing w:before="480" w:after="0" w:line="276" w:lineRule="auto"/>
      <w:contextualSpacing w:val="0"/>
      <w:jc w:val="left"/>
      <w:outlineLvl w:val="9"/>
    </w:pPr>
    <w:rPr>
      <w:rFonts w:asciiTheme="majorHAnsi" w:hAnsiTheme="majorHAnsi"/>
      <w:b/>
      <w:smallCaps w:val="0"/>
      <w:color w:val="365F91" w:themeColor="accent1" w:themeShade="BF"/>
      <w:lang w:eastAsia="fr-FR"/>
    </w:rPr>
  </w:style>
  <w:style w:type="paragraph" w:styleId="TM2">
    <w:name w:val="toc 2"/>
    <w:basedOn w:val="Normal"/>
    <w:next w:val="Normal"/>
    <w:autoRedefine/>
    <w:uiPriority w:val="39"/>
    <w:unhideWhenUsed/>
    <w:rsid w:val="00565EB6"/>
    <w:pPr>
      <w:spacing w:after="100"/>
      <w:ind w:left="200"/>
    </w:pPr>
  </w:style>
  <w:style w:type="paragraph" w:styleId="TM3">
    <w:name w:val="toc 3"/>
    <w:basedOn w:val="Normal"/>
    <w:next w:val="Normal"/>
    <w:autoRedefine/>
    <w:uiPriority w:val="39"/>
    <w:unhideWhenUsed/>
    <w:rsid w:val="00565EB6"/>
    <w:pPr>
      <w:spacing w:after="100"/>
      <w:ind w:left="400"/>
    </w:pPr>
  </w:style>
  <w:style w:type="character" w:customStyle="1" w:styleId="Titre5Car">
    <w:name w:val="Titre 5 Car"/>
    <w:basedOn w:val="Policepardfaut"/>
    <w:link w:val="Titre5"/>
    <w:uiPriority w:val="9"/>
    <w:rsid w:val="00F36A2D"/>
    <w:rPr>
      <w:rFonts w:ascii="Times New Roman" w:eastAsiaTheme="majorEastAsia" w:hAnsi="Times New Roman" w:cstheme="majorBidi"/>
      <w:color w:val="243F60" w:themeColor="accent1" w:themeShade="7F"/>
    </w:rPr>
  </w:style>
  <w:style w:type="paragraph" w:customStyle="1" w:styleId="CentrGrasBleu">
    <w:name w:val="CentréGrasBleu"/>
    <w:basedOn w:val="CentrGras14"/>
    <w:link w:val="CentrGrasBleuCar"/>
    <w:qFormat/>
    <w:rsid w:val="00245FDC"/>
    <w:rPr>
      <w:color w:val="4F81BD" w:themeColor="accent1"/>
    </w:rPr>
  </w:style>
  <w:style w:type="character" w:customStyle="1" w:styleId="CentrGrasBleuCar">
    <w:name w:val="CentréGrasBleu Car"/>
    <w:basedOn w:val="CentrGras14Car"/>
    <w:link w:val="CentrGrasBleu"/>
    <w:rsid w:val="00245FDC"/>
    <w:rPr>
      <w:rFonts w:ascii="Times New Roman" w:hAnsi="Times New Roman"/>
      <w:b/>
      <w:color w:val="4F81BD" w:themeColor="accent1"/>
      <w:sz w:val="28"/>
      <w:szCs w:val="24"/>
    </w:rPr>
  </w:style>
  <w:style w:type="paragraph" w:customStyle="1" w:styleId="CentrGrasGris">
    <w:name w:val="CentréGrasGris"/>
    <w:basedOn w:val="CentrGras14"/>
    <w:link w:val="CentrGrasGrisCar"/>
    <w:qFormat/>
    <w:rsid w:val="008B18D1"/>
    <w:rPr>
      <w:color w:val="BFBFBF" w:themeColor="background1" w:themeShade="BF"/>
    </w:rPr>
  </w:style>
  <w:style w:type="character" w:customStyle="1" w:styleId="CentrGrasGrisCar">
    <w:name w:val="CentréGrasGris Car"/>
    <w:basedOn w:val="CentrGras14Car"/>
    <w:link w:val="CentrGrasGris"/>
    <w:rsid w:val="008B18D1"/>
    <w:rPr>
      <w:rFonts w:ascii="Times New Roman" w:hAnsi="Times New Roman"/>
      <w:b/>
      <w:color w:val="BFBFBF" w:themeColor="background1" w:themeShade="BF"/>
      <w:sz w:val="28"/>
      <w:szCs w:val="24"/>
    </w:rPr>
  </w:style>
  <w:style w:type="paragraph" w:customStyle="1" w:styleId="Info">
    <w:name w:val="Info"/>
    <w:basedOn w:val="Normal"/>
    <w:link w:val="InfoCar"/>
    <w:qFormat/>
    <w:rsid w:val="00A46124"/>
    <w:rPr>
      <w:rFonts w:ascii="Courier10 BT" w:hAnsi="Courier10 BT"/>
    </w:rPr>
  </w:style>
  <w:style w:type="paragraph" w:customStyle="1" w:styleId="InfoLigne">
    <w:name w:val="InfoLigne"/>
    <w:basedOn w:val="Info"/>
    <w:link w:val="InfoLigneCar"/>
    <w:qFormat/>
    <w:rsid w:val="00A46124"/>
    <w:pPr>
      <w:jc w:val="center"/>
    </w:pPr>
    <w:rPr>
      <w:color w:val="A6A6A6" w:themeColor="background1" w:themeShade="A6"/>
    </w:rPr>
  </w:style>
  <w:style w:type="character" w:customStyle="1" w:styleId="InfoCar">
    <w:name w:val="Info Car"/>
    <w:basedOn w:val="Policepardfaut"/>
    <w:link w:val="Info"/>
    <w:rsid w:val="00A46124"/>
    <w:rPr>
      <w:rFonts w:ascii="Courier10 BT" w:hAnsi="Courier10 BT"/>
    </w:rPr>
  </w:style>
  <w:style w:type="character" w:styleId="Textedelespacerserv">
    <w:name w:val="Placeholder Text"/>
    <w:basedOn w:val="Policepardfaut"/>
    <w:uiPriority w:val="99"/>
    <w:semiHidden/>
    <w:rsid w:val="00E45E4B"/>
    <w:rPr>
      <w:color w:val="808080"/>
    </w:rPr>
  </w:style>
  <w:style w:type="character" w:customStyle="1" w:styleId="InfoLigneCar">
    <w:name w:val="InfoLigne Car"/>
    <w:basedOn w:val="InfoCar"/>
    <w:link w:val="InfoLigne"/>
    <w:rsid w:val="00A46124"/>
    <w:rPr>
      <w:rFonts w:ascii="Courier10 BT" w:hAnsi="Courier10 BT"/>
      <w:color w:val="A6A6A6" w:themeColor="background1" w:themeShade="A6"/>
    </w:rPr>
  </w:style>
  <w:style w:type="character" w:styleId="Mentionnonrsolue">
    <w:name w:val="Unresolved Mention"/>
    <w:basedOn w:val="Policepardfaut"/>
    <w:uiPriority w:val="99"/>
    <w:semiHidden/>
    <w:unhideWhenUsed/>
    <w:rsid w:val="001D2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3" Type="http://schemas.openxmlformats.org/officeDocument/2006/relationships/hyperlink" Target="mailto:francois.lemeux@ac-normandie." TargetMode="External"/><Relationship Id="rId2" Type="http://schemas.openxmlformats.org/officeDocument/2006/relationships/hyperlink" Target="mailto:francois.jouaux@ac-normandie.fr" TargetMode="External"/><Relationship Id="rId1" Type="http://schemas.openxmlformats.org/officeDocument/2006/relationships/hyperlink" Target="mailto:pierre.breteau@"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231;ois%20JOUAUX\Documents\Mod&#232;les%20Office%20personnalis&#233;s\Cours%20Dumon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65F91-DED2-4F63-B3EB-94A1613B1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 Dumont.dotx</Template>
  <TotalTime>4</TotalTime>
  <Pages>1</Pages>
  <Words>1549</Words>
  <Characters>8522</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François JOUAUX</dc:creator>
  <cp:lastModifiedBy>**</cp:lastModifiedBy>
  <cp:revision>10</cp:revision>
  <cp:lastPrinted>2021-01-12T06:01:00Z</cp:lastPrinted>
  <dcterms:created xsi:type="dcterms:W3CDTF">2019-03-13T12:14:00Z</dcterms:created>
  <dcterms:modified xsi:type="dcterms:W3CDTF">2021-01-13T12:31:00Z</dcterms:modified>
</cp:coreProperties>
</file>